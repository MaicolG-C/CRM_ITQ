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B8CFC" w14:textId="77777777" w:rsidR="00723677" w:rsidRPr="00393323" w:rsidRDefault="00723677" w:rsidP="00E654BB">
      <w:pPr>
        <w:spacing w:line="276" w:lineRule="auto"/>
        <w:rPr>
          <w:rFonts w:ascii="Times New Roman" w:hAnsi="Times New Roman" w:cs="Times New Roman"/>
          <w:lang w:val="es-EC"/>
        </w:rPr>
      </w:pPr>
    </w:p>
    <w:tbl>
      <w:tblPr>
        <w:tblW w:w="0" w:type="auto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ook w:val="04A0" w:firstRow="1" w:lastRow="0" w:firstColumn="1" w:lastColumn="0" w:noHBand="0" w:noVBand="1"/>
      </w:tblPr>
      <w:tblGrid>
        <w:gridCol w:w="1838"/>
        <w:gridCol w:w="2552"/>
        <w:gridCol w:w="1881"/>
        <w:gridCol w:w="2217"/>
      </w:tblGrid>
      <w:tr w:rsidR="005A51C1" w:rsidRPr="00393323" w14:paraId="4B972A96" w14:textId="77777777" w:rsidTr="005A51C1">
        <w:trPr>
          <w:trHeight w:val="391"/>
        </w:trPr>
        <w:tc>
          <w:tcPr>
            <w:tcW w:w="1838" w:type="dxa"/>
            <w:shd w:val="clear" w:color="auto" w:fill="auto"/>
            <w:vAlign w:val="center"/>
          </w:tcPr>
          <w:p w14:paraId="10DC5307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Cargo:</w:t>
            </w:r>
          </w:p>
        </w:tc>
        <w:tc>
          <w:tcPr>
            <w:tcW w:w="6650" w:type="dxa"/>
            <w:gridSpan w:val="3"/>
            <w:shd w:val="clear" w:color="auto" w:fill="auto"/>
            <w:vAlign w:val="center"/>
          </w:tcPr>
          <w:p w14:paraId="6F69DED9" w14:textId="77777777" w:rsidR="005A51C1" w:rsidRPr="00393323" w:rsidRDefault="00FE5940" w:rsidP="00031F53">
            <w:pPr>
              <w:rPr>
                <w:rFonts w:ascii="Times New Roman" w:hAnsi="Times New Roman" w:cs="Times New Roman"/>
                <w:lang w:val="es-EC"/>
              </w:rPr>
            </w:pPr>
            <w:r w:rsidRPr="00393323">
              <w:rPr>
                <w:rFonts w:ascii="Times New Roman" w:hAnsi="Times New Roman" w:cs="Times New Roman"/>
                <w:lang w:val="es-EC"/>
              </w:rPr>
              <w:t>Docente Especialista</w:t>
            </w:r>
          </w:p>
        </w:tc>
      </w:tr>
      <w:tr w:rsidR="005A51C1" w:rsidRPr="00393323" w14:paraId="28A7A374" w14:textId="77777777" w:rsidTr="005A51C1">
        <w:trPr>
          <w:trHeight w:val="391"/>
        </w:trPr>
        <w:tc>
          <w:tcPr>
            <w:tcW w:w="1838" w:type="dxa"/>
            <w:shd w:val="clear" w:color="auto" w:fill="auto"/>
            <w:vAlign w:val="center"/>
          </w:tcPr>
          <w:p w14:paraId="01498ACC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Nombre:</w:t>
            </w:r>
          </w:p>
        </w:tc>
        <w:tc>
          <w:tcPr>
            <w:tcW w:w="6650" w:type="dxa"/>
            <w:gridSpan w:val="3"/>
            <w:shd w:val="clear" w:color="auto" w:fill="auto"/>
            <w:vAlign w:val="center"/>
          </w:tcPr>
          <w:p w14:paraId="7D5E6077" w14:textId="77777777" w:rsidR="005A51C1" w:rsidRPr="00393323" w:rsidRDefault="00393323" w:rsidP="00031F53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Ing</w:t>
            </w:r>
            <w:r w:rsidR="00563119">
              <w:rPr>
                <w:rFonts w:ascii="Times New Roman" w:hAnsi="Times New Roman" w:cs="Times New Roman"/>
                <w:lang w:val="es-EC"/>
              </w:rPr>
              <w:t xml:space="preserve">. Elvis Pachacama </w:t>
            </w:r>
          </w:p>
        </w:tc>
      </w:tr>
      <w:tr w:rsidR="005A51C1" w:rsidRPr="00393323" w14:paraId="12C66B29" w14:textId="77777777" w:rsidTr="005A51C1">
        <w:trPr>
          <w:trHeight w:val="391"/>
        </w:trPr>
        <w:tc>
          <w:tcPr>
            <w:tcW w:w="1838" w:type="dxa"/>
            <w:shd w:val="clear" w:color="auto" w:fill="auto"/>
            <w:vAlign w:val="center"/>
          </w:tcPr>
          <w:p w14:paraId="42365FA6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Asignatura:</w:t>
            </w:r>
          </w:p>
        </w:tc>
        <w:tc>
          <w:tcPr>
            <w:tcW w:w="6650" w:type="dxa"/>
            <w:gridSpan w:val="3"/>
            <w:shd w:val="clear" w:color="auto" w:fill="auto"/>
            <w:vAlign w:val="center"/>
          </w:tcPr>
          <w:p w14:paraId="3B003A39" w14:textId="58EABA44" w:rsidR="005A51C1" w:rsidRPr="00393323" w:rsidRDefault="0014469A" w:rsidP="00031F53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Seguridad Informática</w:t>
            </w:r>
          </w:p>
        </w:tc>
      </w:tr>
      <w:tr w:rsidR="005A51C1" w:rsidRPr="00393323" w14:paraId="2096CAD6" w14:textId="77777777" w:rsidTr="005A51C1">
        <w:trPr>
          <w:trHeight w:val="391"/>
        </w:trPr>
        <w:tc>
          <w:tcPr>
            <w:tcW w:w="1838" w:type="dxa"/>
            <w:shd w:val="clear" w:color="auto" w:fill="auto"/>
            <w:vAlign w:val="center"/>
          </w:tcPr>
          <w:p w14:paraId="6109BE30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Carrera: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4DD21D6A" w14:textId="77777777" w:rsidR="005A51C1" w:rsidRPr="00393323" w:rsidRDefault="005A51C1" w:rsidP="00031F53">
            <w:pPr>
              <w:rPr>
                <w:rFonts w:ascii="Times New Roman" w:hAnsi="Times New Roman" w:cs="Times New Roman"/>
                <w:lang w:val="es-EC"/>
              </w:rPr>
            </w:pPr>
            <w:r w:rsidRPr="00393323">
              <w:rPr>
                <w:rFonts w:ascii="Times New Roman" w:hAnsi="Times New Roman" w:cs="Times New Roman"/>
                <w:lang w:val="es-EC"/>
              </w:rPr>
              <w:t>Desarrollo de Software</w:t>
            </w:r>
          </w:p>
        </w:tc>
        <w:tc>
          <w:tcPr>
            <w:tcW w:w="1881" w:type="dxa"/>
            <w:shd w:val="clear" w:color="auto" w:fill="auto"/>
            <w:vAlign w:val="center"/>
          </w:tcPr>
          <w:p w14:paraId="10BF4D84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Nivel:</w:t>
            </w:r>
          </w:p>
        </w:tc>
        <w:tc>
          <w:tcPr>
            <w:tcW w:w="2217" w:type="dxa"/>
            <w:shd w:val="clear" w:color="auto" w:fill="auto"/>
            <w:vAlign w:val="center"/>
          </w:tcPr>
          <w:p w14:paraId="160D8AE9" w14:textId="77777777" w:rsidR="005A51C1" w:rsidRPr="00393323" w:rsidRDefault="00563119" w:rsidP="00031F53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Quinto</w:t>
            </w:r>
            <w:r w:rsidR="005A51C1" w:rsidRPr="00393323">
              <w:rPr>
                <w:rFonts w:ascii="Times New Roman" w:hAnsi="Times New Roman" w:cs="Times New Roman"/>
                <w:lang w:val="es-EC"/>
              </w:rPr>
              <w:t xml:space="preserve"> </w:t>
            </w:r>
            <w:r w:rsidR="00606EB3">
              <w:rPr>
                <w:rFonts w:ascii="Times New Roman" w:hAnsi="Times New Roman" w:cs="Times New Roman"/>
                <w:lang w:val="es-EC"/>
              </w:rPr>
              <w:t>N</w:t>
            </w:r>
            <w:r w:rsidR="005A51C1" w:rsidRPr="00393323">
              <w:rPr>
                <w:rFonts w:ascii="Times New Roman" w:hAnsi="Times New Roman" w:cs="Times New Roman"/>
                <w:lang w:val="es-EC"/>
              </w:rPr>
              <w:t>ivel</w:t>
            </w:r>
          </w:p>
        </w:tc>
      </w:tr>
      <w:tr w:rsidR="005A51C1" w:rsidRPr="00393323" w14:paraId="64650133" w14:textId="77777777" w:rsidTr="005A51C1">
        <w:trPr>
          <w:trHeight w:val="391"/>
        </w:trPr>
        <w:tc>
          <w:tcPr>
            <w:tcW w:w="1838" w:type="dxa"/>
            <w:shd w:val="clear" w:color="auto" w:fill="auto"/>
            <w:vAlign w:val="center"/>
          </w:tcPr>
          <w:p w14:paraId="53F04470" w14:textId="77777777" w:rsidR="005A51C1" w:rsidRPr="00393323" w:rsidRDefault="005A51C1" w:rsidP="00031F53">
            <w:pPr>
              <w:rPr>
                <w:rFonts w:ascii="Times New Roman" w:hAnsi="Times New Roman" w:cs="Times New Roman"/>
                <w:b/>
                <w:bCs/>
                <w:lang w:val="es-EC"/>
              </w:rPr>
            </w:pPr>
            <w:r w:rsidRPr="00393323">
              <w:rPr>
                <w:rFonts w:ascii="Times New Roman" w:hAnsi="Times New Roman" w:cs="Times New Roman"/>
                <w:b/>
                <w:bCs/>
                <w:lang w:val="es-EC"/>
              </w:rPr>
              <w:t>Estudiante:</w:t>
            </w:r>
          </w:p>
        </w:tc>
        <w:tc>
          <w:tcPr>
            <w:tcW w:w="6650" w:type="dxa"/>
            <w:gridSpan w:val="3"/>
            <w:shd w:val="clear" w:color="auto" w:fill="auto"/>
            <w:vAlign w:val="center"/>
          </w:tcPr>
          <w:p w14:paraId="437E6E94" w14:textId="1F31CD57" w:rsidR="005A51C1" w:rsidRPr="00393323" w:rsidRDefault="006C5822" w:rsidP="00031F53">
            <w:pPr>
              <w:rPr>
                <w:rFonts w:ascii="Times New Roman" w:hAnsi="Times New Roman" w:cs="Times New Roman"/>
                <w:lang w:val="es-EC"/>
              </w:rPr>
            </w:pPr>
            <w:r>
              <w:rPr>
                <w:rFonts w:ascii="Times New Roman" w:hAnsi="Times New Roman" w:cs="Times New Roman"/>
                <w:lang w:val="es-EC"/>
              </w:rPr>
              <w:t>Dario Verdezoto</w:t>
            </w:r>
            <w:r w:rsidR="0014469A">
              <w:rPr>
                <w:rFonts w:ascii="Times New Roman" w:hAnsi="Times New Roman" w:cs="Times New Roman"/>
                <w:lang w:val="es-EC"/>
              </w:rPr>
              <w:t>, Adrián López</w:t>
            </w:r>
          </w:p>
        </w:tc>
      </w:tr>
    </w:tbl>
    <w:p w14:paraId="11EBEEC7" w14:textId="77777777" w:rsidR="005A51C1" w:rsidRPr="00393323" w:rsidRDefault="005A51C1" w:rsidP="005A51C1">
      <w:pPr>
        <w:jc w:val="center"/>
        <w:rPr>
          <w:rFonts w:ascii="Times New Roman" w:hAnsi="Times New Roman" w:cs="Times New Roman"/>
          <w:sz w:val="32"/>
          <w:lang w:val="es-EC"/>
        </w:rPr>
      </w:pPr>
    </w:p>
    <w:p w14:paraId="2333F554" w14:textId="77777777" w:rsidR="005A51C1" w:rsidRPr="00393323" w:rsidRDefault="00BA5D2A" w:rsidP="005A51C1">
      <w:pPr>
        <w:jc w:val="center"/>
        <w:rPr>
          <w:rFonts w:ascii="Times New Roman" w:hAnsi="Times New Roman" w:cs="Times New Roman"/>
          <w:b/>
          <w:lang w:val="es-EC"/>
        </w:rPr>
      </w:pPr>
      <w:r w:rsidRPr="00393323">
        <w:rPr>
          <w:rFonts w:ascii="Times New Roman" w:hAnsi="Times New Roman" w:cs="Times New Roman"/>
          <w:b/>
          <w:lang w:val="es-EC"/>
        </w:rPr>
        <w:t>ACTIVIDAD PRÁCTICO EXPERIMENTAL EN EL ENTORNO ACADÉMICO</w:t>
      </w:r>
    </w:p>
    <w:p w14:paraId="1B57515D" w14:textId="77777777" w:rsidR="00BA5D2A" w:rsidRPr="00393323" w:rsidRDefault="00BA5D2A" w:rsidP="005A51C1">
      <w:pPr>
        <w:jc w:val="center"/>
        <w:rPr>
          <w:rFonts w:ascii="Times New Roman" w:hAnsi="Times New Roman" w:cs="Times New Roman"/>
          <w:b/>
          <w:lang w:val="es-EC"/>
        </w:rPr>
      </w:pPr>
    </w:p>
    <w:p w14:paraId="7FD918F3" w14:textId="77777777" w:rsidR="00606EB3" w:rsidRDefault="00606EB3" w:rsidP="00393323">
      <w:pPr>
        <w:jc w:val="center"/>
        <w:rPr>
          <w:rFonts w:ascii="Times New Roman" w:hAnsi="Times New Roman" w:cs="Times New Roman"/>
          <w:b/>
          <w:lang w:val="es-EC"/>
        </w:rPr>
      </w:pPr>
    </w:p>
    <w:p w14:paraId="469F1D03" w14:textId="1FC5B39D" w:rsidR="00606EB3" w:rsidRDefault="00606EB3" w:rsidP="00606EB3">
      <w:pPr>
        <w:rPr>
          <w:rFonts w:ascii="Times New Roman" w:hAnsi="Times New Roman" w:cs="Times New Roman"/>
          <w:b/>
          <w:lang w:val="es-EC"/>
        </w:rPr>
      </w:pPr>
      <w:r>
        <w:rPr>
          <w:rFonts w:ascii="Times New Roman" w:hAnsi="Times New Roman" w:cs="Times New Roman"/>
          <w:b/>
          <w:lang w:val="es-EC"/>
        </w:rPr>
        <w:t>Objetivo</w:t>
      </w:r>
    </w:p>
    <w:p w14:paraId="6128C3F2" w14:textId="382C3E8A" w:rsidR="008F3A2F" w:rsidRPr="008F3A2F" w:rsidRDefault="002672BD" w:rsidP="008F3A2F">
      <w:pPr>
        <w:pStyle w:val="Ttulo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Caso Practico: Instalaciones de Virtual Box o </w:t>
      </w:r>
      <w:proofErr w:type="spellStart"/>
      <w:r>
        <w:rPr>
          <w:color w:val="auto"/>
          <w:sz w:val="24"/>
          <w:szCs w:val="24"/>
        </w:rPr>
        <w:t>Vmware</w:t>
      </w:r>
      <w:proofErr w:type="spellEnd"/>
      <w:r>
        <w:rPr>
          <w:color w:val="auto"/>
          <w:sz w:val="24"/>
          <w:szCs w:val="24"/>
        </w:rPr>
        <w:t>, realizar instalación de Kali-</w:t>
      </w:r>
      <w:proofErr w:type="spellStart"/>
      <w:r>
        <w:rPr>
          <w:color w:val="auto"/>
          <w:sz w:val="24"/>
          <w:szCs w:val="24"/>
        </w:rPr>
        <w:t>linux</w:t>
      </w:r>
      <w:proofErr w:type="spellEnd"/>
      <w:r>
        <w:rPr>
          <w:color w:val="auto"/>
          <w:sz w:val="24"/>
          <w:szCs w:val="24"/>
        </w:rPr>
        <w:t xml:space="preserve"> o </w:t>
      </w:r>
      <w:proofErr w:type="spellStart"/>
      <w:r>
        <w:rPr>
          <w:color w:val="auto"/>
          <w:sz w:val="24"/>
          <w:szCs w:val="24"/>
        </w:rPr>
        <w:t>parrot</w:t>
      </w:r>
      <w:proofErr w:type="spellEnd"/>
      <w:r>
        <w:rPr>
          <w:color w:val="auto"/>
          <w:sz w:val="24"/>
          <w:szCs w:val="24"/>
        </w:rPr>
        <w:t xml:space="preserve"> Linux, instalación de un </w:t>
      </w:r>
      <w:proofErr w:type="gramStart"/>
      <w:r>
        <w:rPr>
          <w:color w:val="auto"/>
          <w:sz w:val="24"/>
          <w:szCs w:val="24"/>
        </w:rPr>
        <w:t>Windows(</w:t>
      </w:r>
      <w:proofErr w:type="gramEnd"/>
      <w:r>
        <w:rPr>
          <w:color w:val="auto"/>
          <w:sz w:val="24"/>
          <w:szCs w:val="24"/>
        </w:rPr>
        <w:t xml:space="preserve">8 u 11) y también un sistema operativo de </w:t>
      </w:r>
      <w:proofErr w:type="spellStart"/>
      <w:r>
        <w:rPr>
          <w:color w:val="auto"/>
          <w:sz w:val="24"/>
          <w:szCs w:val="24"/>
        </w:rPr>
        <w:t>android</w:t>
      </w:r>
      <w:proofErr w:type="spellEnd"/>
    </w:p>
    <w:p w14:paraId="73F1FC2B" w14:textId="77777777" w:rsidR="00606EB3" w:rsidRPr="00393323" w:rsidRDefault="00606EB3" w:rsidP="00606EB3">
      <w:pPr>
        <w:rPr>
          <w:rFonts w:ascii="Times New Roman" w:hAnsi="Times New Roman" w:cs="Times New Roman"/>
          <w:b/>
          <w:lang w:val="es-EC"/>
        </w:rPr>
      </w:pPr>
    </w:p>
    <w:p w14:paraId="03D85376" w14:textId="59B3D0FA" w:rsidR="008F3A2F" w:rsidRDefault="00606EB3" w:rsidP="002672BD">
      <w:pPr>
        <w:rPr>
          <w:rFonts w:ascii="Times New Roman" w:hAnsi="Times New Roman" w:cs="Times New Roman"/>
          <w:b/>
          <w:lang w:val="es-EC"/>
        </w:rPr>
      </w:pPr>
      <w:r>
        <w:rPr>
          <w:rFonts w:ascii="Times New Roman" w:hAnsi="Times New Roman" w:cs="Times New Roman"/>
          <w:b/>
          <w:lang w:val="es-EC"/>
        </w:rPr>
        <w:t xml:space="preserve">Desarrollo </w:t>
      </w:r>
    </w:p>
    <w:p w14:paraId="1D0691F6" w14:textId="77777777" w:rsidR="008F3A2F" w:rsidRDefault="008F3A2F" w:rsidP="00606EB3">
      <w:pPr>
        <w:rPr>
          <w:rFonts w:ascii="Times New Roman" w:hAnsi="Times New Roman" w:cs="Times New Roman"/>
          <w:b/>
          <w:lang w:val="es-EC"/>
        </w:rPr>
      </w:pPr>
    </w:p>
    <w:p w14:paraId="747E453F" w14:textId="5AF7CFCC" w:rsidR="004C4812" w:rsidRDefault="002672BD" w:rsidP="00606EB3">
      <w:pPr>
        <w:rPr>
          <w:rFonts w:ascii="Times New Roman" w:hAnsi="Times New Roman" w:cs="Times New Roman"/>
          <w:bCs/>
          <w:lang w:val="es-EC"/>
        </w:rPr>
      </w:pPr>
      <w:r>
        <w:rPr>
          <w:rFonts w:ascii="Times New Roman" w:hAnsi="Times New Roman" w:cs="Times New Roman"/>
          <w:b/>
          <w:lang w:val="es-EC"/>
        </w:rPr>
        <w:t xml:space="preserve">1.- </w:t>
      </w:r>
      <w:r>
        <w:rPr>
          <w:rFonts w:ascii="Times New Roman" w:hAnsi="Times New Roman" w:cs="Times New Roman"/>
          <w:bCs/>
          <w:lang w:val="es-EC"/>
        </w:rPr>
        <w:t>Descargar</w:t>
      </w:r>
      <w:r w:rsidR="004C4812">
        <w:rPr>
          <w:rFonts w:ascii="Times New Roman" w:hAnsi="Times New Roman" w:cs="Times New Roman"/>
          <w:bCs/>
          <w:lang w:val="es-EC"/>
        </w:rPr>
        <w:t xml:space="preserve"> el archivo .exe directamente de virtual box </w:t>
      </w:r>
      <w:hyperlink r:id="rId8" w:history="1">
        <w:r w:rsidR="004C4812" w:rsidRPr="00BD26FA">
          <w:rPr>
            <w:rStyle w:val="Hipervnculo"/>
            <w:rFonts w:ascii="Times New Roman" w:hAnsi="Times New Roman" w:cs="Times New Roman"/>
            <w:bCs/>
            <w:lang w:val="es-EC"/>
          </w:rPr>
          <w:t>https://www.virtualbox.org/wiki/Downloads</w:t>
        </w:r>
      </w:hyperlink>
    </w:p>
    <w:p w14:paraId="6AD9C305" w14:textId="111998F9" w:rsidR="004C4812" w:rsidRPr="002672BD" w:rsidRDefault="004C4812" w:rsidP="00606EB3">
      <w:pPr>
        <w:rPr>
          <w:rFonts w:ascii="Times New Roman" w:hAnsi="Times New Roman" w:cs="Times New Roman"/>
          <w:bCs/>
          <w:lang w:val="es-EC"/>
        </w:rPr>
      </w:pPr>
      <w:r w:rsidRPr="004C4812">
        <w:rPr>
          <w:rFonts w:ascii="Times New Roman" w:hAnsi="Times New Roman" w:cs="Times New Roman"/>
          <w:bCs/>
          <w:lang w:val="es-EC"/>
        </w:rPr>
        <w:drawing>
          <wp:inline distT="0" distB="0" distL="0" distR="0" wp14:anchorId="1E0E430E" wp14:editId="242F2536">
            <wp:extent cx="3553321" cy="600159"/>
            <wp:effectExtent l="0" t="0" r="0" b="9525"/>
            <wp:docPr id="1660804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04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444" w14:textId="7C0C6887" w:rsidR="006C5822" w:rsidRDefault="006C5822" w:rsidP="00606EB3">
      <w:pPr>
        <w:rPr>
          <w:rFonts w:ascii="Times New Roman" w:hAnsi="Times New Roman" w:cs="Times New Roman"/>
          <w:lang w:val="es-EC"/>
        </w:rPr>
      </w:pPr>
    </w:p>
    <w:p w14:paraId="55DB427F" w14:textId="3737CA2F" w:rsidR="004C4812" w:rsidRDefault="004C4812" w:rsidP="00606EB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 xml:space="preserve">2.- Hacer doble </w:t>
      </w:r>
      <w:proofErr w:type="spellStart"/>
      <w:proofErr w:type="gramStart"/>
      <w:r>
        <w:rPr>
          <w:rFonts w:ascii="Times New Roman" w:hAnsi="Times New Roman" w:cs="Times New Roman"/>
          <w:lang w:val="es-EC"/>
        </w:rPr>
        <w:t>click</w:t>
      </w:r>
      <w:proofErr w:type="spellEnd"/>
      <w:proofErr w:type="gramEnd"/>
      <w:r>
        <w:rPr>
          <w:rFonts w:ascii="Times New Roman" w:hAnsi="Times New Roman" w:cs="Times New Roman"/>
          <w:lang w:val="es-EC"/>
        </w:rPr>
        <w:t xml:space="preserve"> en el .exe para continuar con la dicha instalación, aceptaras términos y condiciones.</w:t>
      </w:r>
    </w:p>
    <w:p w14:paraId="27C69E72" w14:textId="6C12F0A1" w:rsidR="004C4812" w:rsidRDefault="004C4812" w:rsidP="00606EB3">
      <w:pPr>
        <w:rPr>
          <w:rFonts w:ascii="Times New Roman" w:hAnsi="Times New Roman" w:cs="Times New Roman"/>
          <w:lang w:val="es-EC"/>
        </w:rPr>
      </w:pPr>
      <w:r w:rsidRPr="004C4812">
        <w:rPr>
          <w:rFonts w:ascii="Times New Roman" w:hAnsi="Times New Roman" w:cs="Times New Roman"/>
          <w:lang w:val="es-EC"/>
        </w:rPr>
        <w:drawing>
          <wp:inline distT="0" distB="0" distL="0" distR="0" wp14:anchorId="2DA63E42" wp14:editId="02222EFC">
            <wp:extent cx="3110262" cy="2466975"/>
            <wp:effectExtent l="0" t="0" r="0" b="0"/>
            <wp:docPr id="577616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16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776" cy="24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FE5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576BF438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7F38D076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09741A9E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64F1A4B6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74E404DE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6FCADA80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6790FD00" w14:textId="019E6EB5" w:rsidR="004C4812" w:rsidRDefault="004C4812" w:rsidP="00606EB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lastRenderedPageBreak/>
        <w:t xml:space="preserve">3.- Vamos a ubicarnos donde queremos que se haga dicha instalación aparecerá una por default, si no </w:t>
      </w:r>
      <w:proofErr w:type="spellStart"/>
      <w:r>
        <w:rPr>
          <w:rFonts w:ascii="Times New Roman" w:hAnsi="Times New Roman" w:cs="Times New Roman"/>
          <w:lang w:val="es-EC"/>
        </w:rPr>
        <w:t>cambiala</w:t>
      </w:r>
      <w:proofErr w:type="spellEnd"/>
      <w:r>
        <w:rPr>
          <w:rFonts w:ascii="Times New Roman" w:hAnsi="Times New Roman" w:cs="Times New Roman"/>
          <w:lang w:val="es-EC"/>
        </w:rPr>
        <w:t xml:space="preserve"> tu mismo a donde quieras.</w:t>
      </w:r>
    </w:p>
    <w:p w14:paraId="52A0E5D8" w14:textId="683B453C" w:rsidR="004C4812" w:rsidRDefault="004C4812" w:rsidP="00606EB3">
      <w:pPr>
        <w:rPr>
          <w:rFonts w:ascii="Times New Roman" w:hAnsi="Times New Roman" w:cs="Times New Roman"/>
          <w:lang w:val="es-EC"/>
        </w:rPr>
      </w:pPr>
      <w:r w:rsidRPr="004C4812">
        <w:rPr>
          <w:rFonts w:ascii="Times New Roman" w:hAnsi="Times New Roman" w:cs="Times New Roman"/>
          <w:lang w:val="es-EC"/>
        </w:rPr>
        <w:drawing>
          <wp:inline distT="0" distB="0" distL="0" distR="0" wp14:anchorId="44DC021D" wp14:editId="4B04EC95">
            <wp:extent cx="3533775" cy="2782669"/>
            <wp:effectExtent l="0" t="0" r="0" b="0"/>
            <wp:docPr id="199283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120" cy="27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2BA1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021D3C6A" w14:textId="761F73B2" w:rsidR="004C4812" w:rsidRDefault="004C4812" w:rsidP="00606EB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 xml:space="preserve">4.- Este mensaje es solo una advertencia que mientras se este ejecutando la descarga se te desactivara la red temporalmente </w:t>
      </w:r>
      <w:proofErr w:type="spellStart"/>
      <w:r>
        <w:rPr>
          <w:rFonts w:ascii="Times New Roman" w:hAnsi="Times New Roman" w:cs="Times New Roman"/>
          <w:lang w:val="es-EC"/>
        </w:rPr>
        <w:t>hast</w:t>
      </w:r>
      <w:proofErr w:type="spellEnd"/>
      <w:r>
        <w:rPr>
          <w:rFonts w:ascii="Times New Roman" w:hAnsi="Times New Roman" w:cs="Times New Roman"/>
          <w:lang w:val="es-EC"/>
        </w:rPr>
        <w:t xml:space="preserve"> que finalice.</w:t>
      </w:r>
    </w:p>
    <w:p w14:paraId="1E92AA97" w14:textId="2D6A684A" w:rsidR="004C4812" w:rsidRDefault="004C4812" w:rsidP="00606EB3">
      <w:pPr>
        <w:rPr>
          <w:rFonts w:ascii="Times New Roman" w:hAnsi="Times New Roman" w:cs="Times New Roman"/>
          <w:lang w:val="es-EC"/>
        </w:rPr>
      </w:pPr>
      <w:r w:rsidRPr="004C4812">
        <w:rPr>
          <w:rFonts w:ascii="Times New Roman" w:hAnsi="Times New Roman" w:cs="Times New Roman"/>
          <w:lang w:val="es-EC"/>
        </w:rPr>
        <w:drawing>
          <wp:inline distT="0" distB="0" distL="0" distR="0" wp14:anchorId="662FA0E5" wp14:editId="3A48873D">
            <wp:extent cx="3543300" cy="2546520"/>
            <wp:effectExtent l="0" t="0" r="0" b="6350"/>
            <wp:docPr id="10417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395" cy="25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2F8F" w14:textId="77777777" w:rsidR="004C4812" w:rsidRDefault="004C4812" w:rsidP="00606EB3">
      <w:pPr>
        <w:rPr>
          <w:rFonts w:ascii="Times New Roman" w:hAnsi="Times New Roman" w:cs="Times New Roman"/>
          <w:lang w:val="es-EC"/>
        </w:rPr>
      </w:pPr>
    </w:p>
    <w:p w14:paraId="3EF7A3C1" w14:textId="372FF12D" w:rsidR="004C4812" w:rsidRDefault="004C4812" w:rsidP="00606EB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 xml:space="preserve">5.- Si quieres crear accesos directos deja los </w:t>
      </w:r>
      <w:proofErr w:type="spellStart"/>
      <w:r>
        <w:rPr>
          <w:rFonts w:ascii="Times New Roman" w:hAnsi="Times New Roman" w:cs="Times New Roman"/>
          <w:lang w:val="es-EC"/>
        </w:rPr>
        <w:t>check</w:t>
      </w:r>
      <w:proofErr w:type="spellEnd"/>
      <w:r>
        <w:rPr>
          <w:rFonts w:ascii="Times New Roman" w:hAnsi="Times New Roman" w:cs="Times New Roman"/>
          <w:lang w:val="es-EC"/>
        </w:rPr>
        <w:t xml:space="preserve"> con el visto caso contrario </w:t>
      </w:r>
      <w:proofErr w:type="spellStart"/>
      <w:r>
        <w:rPr>
          <w:rFonts w:ascii="Times New Roman" w:hAnsi="Times New Roman" w:cs="Times New Roman"/>
          <w:lang w:val="es-EC"/>
        </w:rPr>
        <w:t>quitalos</w:t>
      </w:r>
      <w:proofErr w:type="spellEnd"/>
    </w:p>
    <w:p w14:paraId="62FA2C9B" w14:textId="435550B0" w:rsidR="004C4812" w:rsidRDefault="004C4812" w:rsidP="00606EB3">
      <w:pPr>
        <w:rPr>
          <w:rFonts w:ascii="Times New Roman" w:hAnsi="Times New Roman" w:cs="Times New Roman"/>
          <w:lang w:val="es-EC"/>
        </w:rPr>
      </w:pPr>
      <w:r w:rsidRPr="004C4812">
        <w:rPr>
          <w:rFonts w:ascii="Times New Roman" w:hAnsi="Times New Roman" w:cs="Times New Roman"/>
          <w:lang w:val="es-EC"/>
        </w:rPr>
        <w:drawing>
          <wp:inline distT="0" distB="0" distL="0" distR="0" wp14:anchorId="3B0545E2" wp14:editId="5456AFB0">
            <wp:extent cx="4677428" cy="2200582"/>
            <wp:effectExtent l="0" t="0" r="8890" b="9525"/>
            <wp:docPr id="185979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8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9F2" w14:textId="29F8FFF4" w:rsidR="004C4812" w:rsidRDefault="004C4812" w:rsidP="00606EB3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lastRenderedPageBreak/>
        <w:t>6.- Cuando se llene la barra indicara si quieres iniciar el programa.</w:t>
      </w:r>
    </w:p>
    <w:p w14:paraId="58E2F843" w14:textId="6FFB7D19" w:rsidR="004C4812" w:rsidRDefault="004C4812" w:rsidP="00606EB3">
      <w:pPr>
        <w:rPr>
          <w:rFonts w:ascii="Times New Roman" w:hAnsi="Times New Roman" w:cs="Times New Roman"/>
          <w:lang w:val="es-EC"/>
        </w:rPr>
      </w:pPr>
      <w:r w:rsidRPr="004C4812">
        <w:rPr>
          <w:rFonts w:ascii="Times New Roman" w:hAnsi="Times New Roman" w:cs="Times New Roman"/>
          <w:lang w:val="es-EC"/>
        </w:rPr>
        <w:drawing>
          <wp:inline distT="0" distB="0" distL="0" distR="0" wp14:anchorId="1DFB0C1D" wp14:editId="5A57A816">
            <wp:extent cx="3752850" cy="2977970"/>
            <wp:effectExtent l="0" t="0" r="0" b="0"/>
            <wp:docPr id="1065726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26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1027" cy="29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666" w14:textId="32E529BA" w:rsidR="00B84543" w:rsidRDefault="00B84543" w:rsidP="00606EB3">
      <w:pPr>
        <w:rPr>
          <w:rFonts w:ascii="Times New Roman" w:hAnsi="Times New Roman" w:cs="Times New Roman"/>
          <w:lang w:val="es-EC"/>
        </w:rPr>
      </w:pPr>
      <w:r w:rsidRPr="00B84543">
        <w:rPr>
          <w:rFonts w:ascii="Times New Roman" w:hAnsi="Times New Roman" w:cs="Times New Roman"/>
          <w:lang w:val="es-EC"/>
        </w:rPr>
        <w:drawing>
          <wp:inline distT="0" distB="0" distL="0" distR="0" wp14:anchorId="1C7E81F0" wp14:editId="3C4BA4F6">
            <wp:extent cx="3200847" cy="657317"/>
            <wp:effectExtent l="0" t="0" r="0" b="9525"/>
            <wp:docPr id="1778387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7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E99" w14:textId="77777777" w:rsidR="00B84543" w:rsidRDefault="00B84543" w:rsidP="00606EB3">
      <w:pPr>
        <w:rPr>
          <w:rFonts w:ascii="Times New Roman" w:hAnsi="Times New Roman" w:cs="Times New Roman"/>
          <w:lang w:val="es-EC"/>
        </w:rPr>
      </w:pPr>
    </w:p>
    <w:p w14:paraId="177C67C4" w14:textId="4E367FF1" w:rsidR="00B84543" w:rsidRDefault="00451026" w:rsidP="00451026">
      <w:pPr>
        <w:jc w:val="center"/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>Instalación de Kali Linux</w:t>
      </w:r>
    </w:p>
    <w:p w14:paraId="2C991AB3" w14:textId="4CD1B665" w:rsidR="00451026" w:rsidRDefault="00451026" w:rsidP="00451026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 xml:space="preserve">*En este paso se omitió el proceso ya que existe </w:t>
      </w:r>
      <w:proofErr w:type="gramStart"/>
      <w:r>
        <w:rPr>
          <w:rFonts w:ascii="Times New Roman" w:hAnsi="Times New Roman" w:cs="Times New Roman"/>
          <w:lang w:val="es-EC"/>
        </w:rPr>
        <w:t>una  .</w:t>
      </w:r>
      <w:proofErr w:type="spellStart"/>
      <w:proofErr w:type="gramEnd"/>
      <w:r>
        <w:rPr>
          <w:rFonts w:ascii="Times New Roman" w:hAnsi="Times New Roman" w:cs="Times New Roman"/>
          <w:lang w:val="es-EC"/>
        </w:rPr>
        <w:t>vbox</w:t>
      </w:r>
      <w:proofErr w:type="spellEnd"/>
      <w:r>
        <w:rPr>
          <w:rFonts w:ascii="Times New Roman" w:hAnsi="Times New Roman" w:cs="Times New Roman"/>
          <w:lang w:val="es-EC"/>
        </w:rPr>
        <w:t xml:space="preserve"> que ya está con las características predeterminadas para darle utilidad a pruebas y a lo que se </w:t>
      </w:r>
      <w:proofErr w:type="gramStart"/>
      <w:r>
        <w:rPr>
          <w:rFonts w:ascii="Times New Roman" w:hAnsi="Times New Roman" w:cs="Times New Roman"/>
          <w:lang w:val="es-EC"/>
        </w:rPr>
        <w:t>someta.*</w:t>
      </w:r>
      <w:proofErr w:type="gramEnd"/>
      <w:r>
        <w:rPr>
          <w:rFonts w:ascii="Times New Roman" w:hAnsi="Times New Roman" w:cs="Times New Roman"/>
          <w:lang w:val="es-EC"/>
        </w:rPr>
        <w:t xml:space="preserve"> </w:t>
      </w:r>
    </w:p>
    <w:p w14:paraId="094C69FF" w14:textId="5FB6AF04" w:rsidR="00451026" w:rsidRDefault="00451026" w:rsidP="00451026">
      <w:pPr>
        <w:rPr>
          <w:rFonts w:ascii="Times New Roman" w:hAnsi="Times New Roman" w:cs="Times New Roman"/>
          <w:lang w:val="es-EC"/>
        </w:rPr>
      </w:pPr>
      <w:r w:rsidRPr="00451026">
        <w:rPr>
          <w:rFonts w:ascii="Times New Roman" w:hAnsi="Times New Roman" w:cs="Times New Roman"/>
          <w:lang w:val="es-EC"/>
        </w:rPr>
        <w:drawing>
          <wp:inline distT="0" distB="0" distL="0" distR="0" wp14:anchorId="7E650E62" wp14:editId="3D20BA67">
            <wp:extent cx="1971675" cy="2056609"/>
            <wp:effectExtent l="0" t="0" r="0" b="1270"/>
            <wp:docPr id="393386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6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120" cy="206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6096" w14:textId="6B6188CE" w:rsidR="00451026" w:rsidRDefault="00451026" w:rsidP="00451026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>Se descargo esta, porque de esta forma podemos agilizar el proceso.</w:t>
      </w:r>
    </w:p>
    <w:p w14:paraId="458FE254" w14:textId="2CBFF7A1" w:rsidR="00451026" w:rsidRDefault="00451026" w:rsidP="00451026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>*Importante*</w:t>
      </w:r>
    </w:p>
    <w:p w14:paraId="18175BF1" w14:textId="5A6F521A" w:rsidR="00451026" w:rsidRDefault="00451026" w:rsidP="00451026">
      <w:pPr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t xml:space="preserve">Se debe de </w:t>
      </w:r>
      <w:proofErr w:type="spellStart"/>
      <w:r>
        <w:rPr>
          <w:rFonts w:ascii="Times New Roman" w:hAnsi="Times New Roman" w:cs="Times New Roman"/>
          <w:lang w:val="es-EC"/>
        </w:rPr>
        <w:t>extrar</w:t>
      </w:r>
      <w:proofErr w:type="spellEnd"/>
      <w:r>
        <w:rPr>
          <w:rFonts w:ascii="Times New Roman" w:hAnsi="Times New Roman" w:cs="Times New Roman"/>
          <w:lang w:val="es-EC"/>
        </w:rPr>
        <w:t xml:space="preserve"> en donde se guardan las imágenes ISO</w:t>
      </w:r>
    </w:p>
    <w:p w14:paraId="4C3BFE66" w14:textId="7925ADFB" w:rsidR="00451026" w:rsidRDefault="00B84214" w:rsidP="00451026">
      <w:pPr>
        <w:rPr>
          <w:rFonts w:ascii="Times New Roman" w:hAnsi="Times New Roman" w:cs="Times New Roman"/>
          <w:lang w:val="es-EC"/>
        </w:rPr>
      </w:pPr>
      <w:r w:rsidRPr="00451026">
        <w:rPr>
          <w:rFonts w:ascii="Times New Roman" w:hAnsi="Times New Roman" w:cs="Times New Roman"/>
          <w:lang w:val="es-EC"/>
        </w:rPr>
        <w:lastRenderedPageBreak/>
        <w:drawing>
          <wp:inline distT="0" distB="0" distL="0" distR="0" wp14:anchorId="3590744A" wp14:editId="443840F1">
            <wp:extent cx="5396230" cy="2042795"/>
            <wp:effectExtent l="0" t="0" r="0" b="0"/>
            <wp:docPr id="21339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214">
        <w:rPr>
          <w:rFonts w:ascii="Times New Roman" w:hAnsi="Times New Roman" w:cs="Times New Roman"/>
          <w:lang w:val="es-EC"/>
        </w:rPr>
        <w:drawing>
          <wp:inline distT="0" distB="0" distL="0" distR="0" wp14:anchorId="4F977FE1" wp14:editId="39139B2F">
            <wp:extent cx="5396230" cy="935990"/>
            <wp:effectExtent l="0" t="0" r="0" b="0"/>
            <wp:docPr id="685713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13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E523" w14:textId="4AEDA780" w:rsidR="00160222" w:rsidRDefault="00160222" w:rsidP="00451026">
      <w:pPr>
        <w:rPr>
          <w:rFonts w:ascii="Times New Roman" w:hAnsi="Times New Roman" w:cs="Times New Roman"/>
          <w:lang w:val="es-EC"/>
        </w:rPr>
      </w:pPr>
      <w:r>
        <w:rPr>
          <w:noProof/>
        </w:rPr>
        <w:drawing>
          <wp:inline distT="0" distB="0" distL="0" distR="0" wp14:anchorId="1A3FB9EF" wp14:editId="19CCD6E6">
            <wp:extent cx="2190750" cy="647700"/>
            <wp:effectExtent l="0" t="0" r="0" b="0"/>
            <wp:docPr id="681969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9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FE5A" w14:textId="797F936F" w:rsidR="00160222" w:rsidRDefault="00160222" w:rsidP="00451026">
      <w:pPr>
        <w:rPr>
          <w:rFonts w:ascii="Times New Roman" w:hAnsi="Times New Roman" w:cs="Times New Roman"/>
          <w:lang w:val="es-EC"/>
        </w:rPr>
      </w:pPr>
      <w:r>
        <w:rPr>
          <w:noProof/>
        </w:rPr>
        <w:drawing>
          <wp:inline distT="0" distB="0" distL="0" distR="0" wp14:anchorId="2E47FB4B" wp14:editId="0A65E5EE">
            <wp:extent cx="5396230" cy="4546600"/>
            <wp:effectExtent l="0" t="0" r="0" b="6350"/>
            <wp:docPr id="1431392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2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05B6" w14:textId="77777777" w:rsidR="00160222" w:rsidRDefault="00160222" w:rsidP="00451026">
      <w:pPr>
        <w:rPr>
          <w:rFonts w:ascii="Times New Roman" w:hAnsi="Times New Roman" w:cs="Times New Roman"/>
          <w:lang w:val="es-EC"/>
        </w:rPr>
      </w:pPr>
    </w:p>
    <w:p w14:paraId="41D9028B" w14:textId="77777777" w:rsidR="00160222" w:rsidRDefault="00160222" w:rsidP="00451026">
      <w:pPr>
        <w:rPr>
          <w:rFonts w:ascii="Times New Roman" w:hAnsi="Times New Roman" w:cs="Times New Roman"/>
          <w:lang w:val="es-EC"/>
        </w:rPr>
      </w:pPr>
    </w:p>
    <w:p w14:paraId="5F87AB95" w14:textId="77777777" w:rsidR="00160222" w:rsidRDefault="00160222" w:rsidP="00451026">
      <w:pPr>
        <w:rPr>
          <w:rFonts w:ascii="Times New Roman" w:hAnsi="Times New Roman" w:cs="Times New Roman"/>
          <w:lang w:val="es-EC"/>
        </w:rPr>
      </w:pPr>
    </w:p>
    <w:p w14:paraId="19B47516" w14:textId="77777777" w:rsidR="00B84214" w:rsidRDefault="00B84214" w:rsidP="00451026">
      <w:pPr>
        <w:rPr>
          <w:rFonts w:ascii="Times New Roman" w:hAnsi="Times New Roman" w:cs="Times New Roman"/>
          <w:lang w:val="es-EC"/>
        </w:rPr>
      </w:pPr>
    </w:p>
    <w:p w14:paraId="2C1A9AC5" w14:textId="65AA80BA" w:rsidR="00B84214" w:rsidRDefault="00B84214" w:rsidP="003C2F5E">
      <w:pPr>
        <w:jc w:val="center"/>
        <w:rPr>
          <w:rFonts w:ascii="Times New Roman" w:hAnsi="Times New Roman" w:cs="Times New Roman"/>
          <w:lang w:val="es-EC"/>
        </w:rPr>
      </w:pPr>
      <w:r>
        <w:rPr>
          <w:rFonts w:ascii="Times New Roman" w:hAnsi="Times New Roman" w:cs="Times New Roman"/>
          <w:lang w:val="es-EC"/>
        </w:rPr>
        <w:lastRenderedPageBreak/>
        <w:t xml:space="preserve">Instalación de </w:t>
      </w:r>
      <w:r w:rsidR="003C2F5E">
        <w:rPr>
          <w:rFonts w:ascii="Times New Roman" w:hAnsi="Times New Roman" w:cs="Times New Roman"/>
          <w:lang w:val="es-EC"/>
        </w:rPr>
        <w:t>Windows 11</w:t>
      </w:r>
    </w:p>
    <w:p w14:paraId="3C6DCCC2" w14:textId="77777777" w:rsidR="003C2F5E" w:rsidRDefault="003C2F5E" w:rsidP="00451026">
      <w:pPr>
        <w:rPr>
          <w:rFonts w:ascii="Times New Roman" w:hAnsi="Times New Roman" w:cs="Times New Roman"/>
          <w:lang w:val="es-ES"/>
        </w:rPr>
      </w:pPr>
    </w:p>
    <w:p w14:paraId="5DEDE00B" w14:textId="77777777" w:rsidR="003C2F5E" w:rsidRDefault="003C2F5E" w:rsidP="003C2F5E">
      <w:pPr>
        <w:pStyle w:val="Textoindependiente"/>
        <w:ind w:left="143" w:right="416"/>
      </w:pPr>
      <w:r>
        <w:t>1.-</w:t>
      </w:r>
      <w:r>
        <w:rPr>
          <w:spacing w:val="40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ponemos</w:t>
      </w:r>
      <w:r>
        <w:rPr>
          <w:spacing w:val="-1"/>
        </w:rPr>
        <w:t xml:space="preserve"> </w:t>
      </w:r>
      <w:r>
        <w:t>nueva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seleccionamos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iso</w:t>
      </w:r>
      <w:proofErr w:type="spellEnd"/>
      <w:r>
        <w:rPr>
          <w:spacing w:val="-5"/>
        </w:rPr>
        <w:t xml:space="preserve"> </w:t>
      </w:r>
      <w:proofErr w:type="spellStart"/>
      <w:r>
        <w:t>de</w:t>
      </w:r>
      <w:r>
        <w:rPr>
          <w:spacing w:val="-5"/>
        </w:rPr>
        <w:t xml:space="preserve"> </w:t>
      </w:r>
      <w:r>
        <w:t>el</w:t>
      </w:r>
      <w:proofErr w:type="spellEnd"/>
      <w:r>
        <w:rPr>
          <w:spacing w:val="-5"/>
        </w:rPr>
        <w:t xml:space="preserve"> </w:t>
      </w:r>
      <w:r>
        <w:t>programa ósea</w:t>
      </w:r>
      <w:r>
        <w:rPr>
          <w:spacing w:val="-5"/>
        </w:rPr>
        <w:t xml:space="preserve"> </w:t>
      </w:r>
      <w:r>
        <w:t>de Windows 11.</w:t>
      </w:r>
    </w:p>
    <w:p w14:paraId="569EB2CB" w14:textId="77777777" w:rsidR="003C2F5E" w:rsidRDefault="003C2F5E" w:rsidP="003C2F5E">
      <w:pPr>
        <w:pStyle w:val="Textoindependiente"/>
        <w:ind w:left="143" w:right="416"/>
      </w:pPr>
    </w:p>
    <w:p w14:paraId="5F230A6A" w14:textId="36F2A163" w:rsidR="003C2F5E" w:rsidRDefault="003C2F5E" w:rsidP="003C2F5E">
      <w:pPr>
        <w:pStyle w:val="Textoindependiente"/>
        <w:ind w:left="143" w:right="416"/>
      </w:pPr>
      <w:r>
        <w:rPr>
          <w:noProof/>
          <w:sz w:val="20"/>
        </w:rPr>
        <w:drawing>
          <wp:inline distT="0" distB="0" distL="0" distR="0" wp14:anchorId="15261654" wp14:editId="2DBA72B2">
            <wp:extent cx="4762500" cy="2486025"/>
            <wp:effectExtent l="0" t="0" r="0" b="9525"/>
            <wp:docPr id="442" name="Image 442" descr="Interfaz de usuario gráfica,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 442" descr="Interfaz de usuario gráfica, Texto  Descripción generada automá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008" cy="24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5036" w14:textId="77777777" w:rsidR="003C2F5E" w:rsidRDefault="003C2F5E" w:rsidP="003C2F5E">
      <w:pPr>
        <w:pStyle w:val="Textoindependiente"/>
        <w:ind w:left="143" w:right="416"/>
      </w:pPr>
    </w:p>
    <w:p w14:paraId="7F462565" w14:textId="77777777" w:rsidR="003C2F5E" w:rsidRDefault="003C2F5E" w:rsidP="003C2F5E">
      <w:pPr>
        <w:pStyle w:val="Textoindependiente"/>
        <w:spacing w:before="288"/>
        <w:ind w:left="143" w:right="545"/>
      </w:pPr>
      <w:r>
        <w:t xml:space="preserve">2.- De modo que es </w:t>
      </w:r>
      <w:proofErr w:type="spellStart"/>
      <w:r>
        <w:t>mas</w:t>
      </w:r>
      <w:proofErr w:type="spellEnd"/>
      <w:r>
        <w:t xml:space="preserve"> pesado Windows 11 le vamos a dar un buen espacio y también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memoria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 Memoria</w:t>
      </w:r>
      <w:r>
        <w:rPr>
          <w:spacing w:val="-3"/>
        </w:rPr>
        <w:t xml:space="preserve"> </w:t>
      </w:r>
      <w:proofErr w:type="spellStart"/>
      <w:r>
        <w:t>Ram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tengamos</w:t>
      </w:r>
      <w:r>
        <w:rPr>
          <w:spacing w:val="-5"/>
        </w:rPr>
        <w:t xml:space="preserve"> </w:t>
      </w:r>
      <w:r>
        <w:t>problemas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futuro</w:t>
      </w:r>
      <w:r>
        <w:t>.</w:t>
      </w:r>
      <w:r>
        <w:t xml:space="preserve"> </w:t>
      </w:r>
    </w:p>
    <w:p w14:paraId="20BC44F6" w14:textId="1E3F5900" w:rsidR="003C2F5E" w:rsidRDefault="003C2F5E" w:rsidP="003C2F5E">
      <w:pPr>
        <w:pStyle w:val="Textoindependiente"/>
        <w:spacing w:before="288"/>
        <w:ind w:left="143" w:right="545"/>
      </w:pPr>
      <w:r>
        <w:t>Memoria Ram:</w:t>
      </w:r>
    </w:p>
    <w:p w14:paraId="438369E1" w14:textId="2B66D950" w:rsidR="003C2F5E" w:rsidRDefault="003C2F5E" w:rsidP="003C2F5E">
      <w:pPr>
        <w:pStyle w:val="Textoindependiente"/>
        <w:spacing w:before="288"/>
        <w:ind w:left="143" w:right="545"/>
      </w:pPr>
      <w:r>
        <w:rPr>
          <w:noProof/>
          <w:sz w:val="20"/>
        </w:rPr>
        <w:drawing>
          <wp:inline distT="0" distB="0" distL="0" distR="0" wp14:anchorId="23ABA78F" wp14:editId="0B47D618">
            <wp:extent cx="4697354" cy="514350"/>
            <wp:effectExtent l="0" t="0" r="0" b="0"/>
            <wp:docPr id="444" name="Image 44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 444" descr="Interfaz de usuario gráfica, Aplicación  Descripción generada automá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35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64B" w14:textId="77777777" w:rsidR="003C2F5E" w:rsidRDefault="003C2F5E" w:rsidP="003C2F5E">
      <w:pPr>
        <w:pStyle w:val="Textoindependiente"/>
        <w:ind w:left="143"/>
      </w:pPr>
      <w:r>
        <w:t xml:space="preserve">Disco </w:t>
      </w:r>
      <w:r>
        <w:rPr>
          <w:spacing w:val="-2"/>
        </w:rPr>
        <w:t>Duro:</w:t>
      </w:r>
    </w:p>
    <w:p w14:paraId="6488772E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4DCB7AB5" wp14:editId="122F4DFE">
            <wp:extent cx="2925527" cy="1476375"/>
            <wp:effectExtent l="0" t="0" r="0" b="0"/>
            <wp:docPr id="445" name="Image 445" descr="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Image 445" descr="Texto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527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B0B" w14:textId="77777777" w:rsidR="003C2F5E" w:rsidRDefault="003C2F5E" w:rsidP="003C2F5E">
      <w:pPr>
        <w:pStyle w:val="Textoindependiente"/>
        <w:spacing w:before="14"/>
        <w:ind w:left="143"/>
      </w:pPr>
      <w:r>
        <w:rPr>
          <w:spacing w:val="-2"/>
        </w:rPr>
        <w:t>Procesador:</w:t>
      </w:r>
    </w:p>
    <w:p w14:paraId="5C874E16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3BCFD3C1" wp14:editId="2EFB5BB8">
            <wp:extent cx="4786128" cy="688371"/>
            <wp:effectExtent l="0" t="0" r="0" b="0"/>
            <wp:docPr id="446" name="Image 446" descr="Interfaz de usuario gráfica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 descr="Interfaz de usuario gráfica  Descripción generada automáticamente con confianza media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128" cy="6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5BA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5391999C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1C50AD90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6DEE77E2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17BC3091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7462581D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1AD3BC35" w14:textId="5008DEAE" w:rsidR="003C2F5E" w:rsidRDefault="003C2F5E" w:rsidP="003C2F5E">
      <w:pPr>
        <w:pStyle w:val="Textoindependiente"/>
        <w:spacing w:before="143" w:after="3"/>
        <w:ind w:left="143" w:right="416"/>
      </w:pPr>
      <w:r>
        <w:lastRenderedPageBreak/>
        <w:t>3.-</w:t>
      </w:r>
      <w:r>
        <w:rPr>
          <w:spacing w:val="-2"/>
        </w:rPr>
        <w:t xml:space="preserve"> </w:t>
      </w:r>
      <w:r>
        <w:t>previamente</w:t>
      </w:r>
      <w:r>
        <w:rPr>
          <w:spacing w:val="-5"/>
        </w:rPr>
        <w:t xml:space="preserve"> </w:t>
      </w:r>
      <w:r>
        <w:t>seleccionamos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idioma,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continuar</w:t>
      </w:r>
      <w:r>
        <w:rPr>
          <w:spacing w:val="-2"/>
        </w:rPr>
        <w:t xml:space="preserve"> </w:t>
      </w:r>
      <w:r>
        <w:t>aparecerá</w:t>
      </w:r>
      <w:r>
        <w:rPr>
          <w:spacing w:val="-1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pantalla</w:t>
      </w:r>
      <w:r>
        <w:rPr>
          <w:spacing w:val="-5"/>
        </w:rPr>
        <w:t xml:space="preserve"> </w:t>
      </w:r>
      <w:r>
        <w:t>le vamos a dar a instalar ahora</w:t>
      </w:r>
      <w:r>
        <w:t>.</w:t>
      </w:r>
    </w:p>
    <w:p w14:paraId="467651CA" w14:textId="442C816F" w:rsidR="003C2F5E" w:rsidRDefault="003C2F5E" w:rsidP="003C2F5E">
      <w:pPr>
        <w:pStyle w:val="Textoindependiente"/>
        <w:spacing w:before="143" w:after="3"/>
        <w:ind w:left="143" w:right="416"/>
      </w:pPr>
      <w:r>
        <w:rPr>
          <w:noProof/>
          <w:sz w:val="20"/>
        </w:rPr>
        <w:drawing>
          <wp:inline distT="0" distB="0" distL="0" distR="0" wp14:anchorId="7A6E4B00" wp14:editId="403F9C51">
            <wp:extent cx="4048125" cy="2676525"/>
            <wp:effectExtent l="0" t="0" r="9525" b="9525"/>
            <wp:docPr id="466" name="Image 466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 466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32" cy="26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E921" w14:textId="748C61C4" w:rsidR="003C2F5E" w:rsidRDefault="003C2F5E" w:rsidP="003C2F5E">
      <w:pPr>
        <w:pStyle w:val="Textoindependiente"/>
        <w:ind w:left="143" w:right="416"/>
      </w:pPr>
      <w:r>
        <w:t>4.-</w:t>
      </w:r>
      <w:r>
        <w:rPr>
          <w:spacing w:val="-1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tienes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licencia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activación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Windows</w:t>
      </w:r>
      <w:r>
        <w:rPr>
          <w:spacing w:val="-3"/>
        </w:rPr>
        <w:t xml:space="preserve"> </w:t>
      </w:r>
      <w:proofErr w:type="spellStart"/>
      <w:r>
        <w:t>colocala</w:t>
      </w:r>
      <w:proofErr w:type="spellEnd"/>
      <w:r>
        <w:rPr>
          <w:spacing w:val="-1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es así</w:t>
      </w:r>
      <w:r>
        <w:rPr>
          <w:spacing w:val="-1"/>
        </w:rPr>
        <w:t xml:space="preserve"> </w:t>
      </w:r>
      <w:r>
        <w:t>pon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 tengo clave de producto.</w:t>
      </w:r>
    </w:p>
    <w:p w14:paraId="5CF28CA0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21F01EC0" wp14:editId="13D87628">
            <wp:extent cx="4228494" cy="3187065"/>
            <wp:effectExtent l="0" t="0" r="0" b="0"/>
            <wp:docPr id="468" name="Image 468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 468" descr="Interfaz de usuario gráfica, Texto, Aplicación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494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BF0" w14:textId="77777777" w:rsidR="003C2F5E" w:rsidRDefault="003C2F5E" w:rsidP="003C2F5E">
      <w:pPr>
        <w:pStyle w:val="Textoindependiente"/>
        <w:spacing w:before="143"/>
        <w:ind w:left="143" w:right="416"/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3C27B7C2" wp14:editId="5AC15FAC">
            <wp:simplePos x="0" y="0"/>
            <wp:positionH relativeFrom="page">
              <wp:posOffset>1080135</wp:posOffset>
            </wp:positionH>
            <wp:positionV relativeFrom="paragraph">
              <wp:posOffset>474054</wp:posOffset>
            </wp:positionV>
            <wp:extent cx="4983506" cy="1609725"/>
            <wp:effectExtent l="0" t="0" r="0" b="0"/>
            <wp:wrapTopAndBottom/>
            <wp:docPr id="488" name="Image 488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 488" descr="Interfaz de usuario gráfica, Texto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50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5.-Elejimos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operativo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vamos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querer,</w:t>
      </w:r>
      <w:r>
        <w:rPr>
          <w:spacing w:val="-3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eso aparecerán los términos y condiciones que vamos a aceptar</w:t>
      </w:r>
    </w:p>
    <w:p w14:paraId="5BC17738" w14:textId="77777777" w:rsidR="003C2F5E" w:rsidRDefault="003C2F5E" w:rsidP="003C2F5E">
      <w:pPr>
        <w:pStyle w:val="Textoindependiente"/>
        <w:spacing w:before="30"/>
      </w:pPr>
    </w:p>
    <w:p w14:paraId="280781CD" w14:textId="4206AB49" w:rsidR="003C2F5E" w:rsidRDefault="003C2F5E" w:rsidP="003C2F5E">
      <w:pPr>
        <w:pStyle w:val="Textoindependiente"/>
        <w:ind w:left="143" w:right="416"/>
      </w:pPr>
      <w:r>
        <w:t>6.-</w:t>
      </w:r>
      <w:r>
        <w:rPr>
          <w:spacing w:val="-2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elegir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desear,</w:t>
      </w:r>
      <w:r>
        <w:rPr>
          <w:spacing w:val="-2"/>
        </w:rPr>
        <w:t xml:space="preserve"> </w:t>
      </w:r>
      <w:r>
        <w:t>detenerse</w:t>
      </w:r>
      <w:r>
        <w:rPr>
          <w:spacing w:val="-5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leer</w:t>
      </w:r>
      <w:r>
        <w:rPr>
          <w:spacing w:val="-4"/>
        </w:rPr>
        <w:t xml:space="preserve"> </w:t>
      </w:r>
      <w:r>
        <w:t>porque</w:t>
      </w:r>
      <w:r>
        <w:rPr>
          <w:spacing w:val="-5"/>
        </w:rPr>
        <w:t xml:space="preserve"> </w:t>
      </w:r>
      <w:r>
        <w:t xml:space="preserve">es </w:t>
      </w:r>
      <w:r>
        <w:rPr>
          <w:spacing w:val="-2"/>
        </w:rPr>
        <w:t>importante.</w:t>
      </w:r>
    </w:p>
    <w:p w14:paraId="430B62E0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58069380" wp14:editId="0F556F31">
            <wp:extent cx="5125942" cy="2400300"/>
            <wp:effectExtent l="0" t="0" r="0" b="0"/>
            <wp:docPr id="490" name="Image 490" descr="Escala de tiemp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 490" descr="Escala de tiempo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94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734" w14:textId="77777777" w:rsidR="003C2F5E" w:rsidRDefault="003C2F5E" w:rsidP="003C2F5E">
      <w:pPr>
        <w:pStyle w:val="Textoindependiente"/>
      </w:pPr>
    </w:p>
    <w:p w14:paraId="060458D7" w14:textId="77777777" w:rsidR="003C2F5E" w:rsidRDefault="003C2F5E" w:rsidP="003C2F5E">
      <w:pPr>
        <w:pStyle w:val="Textoindependiente"/>
        <w:ind w:left="143" w:right="545"/>
      </w:pPr>
      <w:r>
        <w:t>7.-En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pestaña</w:t>
      </w:r>
      <w:r>
        <w:rPr>
          <w:spacing w:val="-3"/>
        </w:rPr>
        <w:t xml:space="preserve"> </w:t>
      </w:r>
      <w:r>
        <w:t>vamos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seleccionar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disco</w:t>
      </w:r>
      <w:r>
        <w:rPr>
          <w:spacing w:val="-2"/>
        </w:rPr>
        <w:t xml:space="preserve"> </w:t>
      </w:r>
      <w:r>
        <w:t>Duro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asignamos</w:t>
      </w:r>
      <w:r>
        <w:rPr>
          <w:spacing w:val="-2"/>
        </w:rPr>
        <w:t xml:space="preserve"> </w:t>
      </w:r>
      <w:r>
        <w:t xml:space="preserve">al </w:t>
      </w:r>
      <w:r>
        <w:rPr>
          <w:spacing w:val="-2"/>
        </w:rPr>
        <w:t>principio.</w:t>
      </w:r>
    </w:p>
    <w:p w14:paraId="6FD0E680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5B976E89" wp14:editId="5B785F66">
            <wp:extent cx="5378310" cy="2342959"/>
            <wp:effectExtent l="0" t="0" r="0" b="0"/>
            <wp:docPr id="491" name="Image 491" descr="Interfaz de usuario gráfic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 descr="Interfaz de usuario gráfica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10" cy="23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AFFB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53DA18B9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7CD19FBD" w14:textId="77777777" w:rsidR="003C2F5E" w:rsidRDefault="003C2F5E" w:rsidP="003C2F5E">
      <w:pPr>
        <w:pStyle w:val="Textoindependiente"/>
        <w:spacing w:before="143"/>
        <w:ind w:left="143"/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7BBE915B" wp14:editId="58DB3B81">
            <wp:simplePos x="0" y="0"/>
            <wp:positionH relativeFrom="page">
              <wp:posOffset>1146810</wp:posOffset>
            </wp:positionH>
            <wp:positionV relativeFrom="paragraph">
              <wp:posOffset>315942</wp:posOffset>
            </wp:positionV>
            <wp:extent cx="2381250" cy="1790700"/>
            <wp:effectExtent l="0" t="0" r="0" b="0"/>
            <wp:wrapTopAndBottom/>
            <wp:docPr id="511" name="Image 511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 511" descr="Interfaz de usuario gráfica, Texto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8.-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instalación se</w:t>
      </w:r>
      <w:r>
        <w:rPr>
          <w:spacing w:val="-1"/>
        </w:rPr>
        <w:t xml:space="preserve"> </w:t>
      </w:r>
      <w:r>
        <w:rPr>
          <w:spacing w:val="-2"/>
        </w:rPr>
        <w:t>realizará.</w:t>
      </w:r>
    </w:p>
    <w:p w14:paraId="10EA1B43" w14:textId="77777777" w:rsidR="003C2F5E" w:rsidRDefault="003C2F5E" w:rsidP="003C2F5E">
      <w:pPr>
        <w:pStyle w:val="Textoindependiente"/>
      </w:pPr>
    </w:p>
    <w:p w14:paraId="002487BA" w14:textId="77777777" w:rsidR="003C2F5E" w:rsidRDefault="003C2F5E" w:rsidP="003C2F5E">
      <w:pPr>
        <w:pStyle w:val="Textoindependiente"/>
      </w:pPr>
    </w:p>
    <w:p w14:paraId="14778865" w14:textId="77777777" w:rsidR="003C2F5E" w:rsidRDefault="003C2F5E" w:rsidP="003C2F5E">
      <w:pPr>
        <w:pStyle w:val="Textoindependiente"/>
        <w:spacing w:before="37"/>
      </w:pPr>
    </w:p>
    <w:p w14:paraId="48B84968" w14:textId="5827595E" w:rsidR="003C2F5E" w:rsidRDefault="003C2F5E" w:rsidP="003C2F5E">
      <w:pPr>
        <w:pStyle w:val="Textoindependiente"/>
        <w:ind w:left="143"/>
      </w:pPr>
      <w:r>
        <w:lastRenderedPageBreak/>
        <w:t>9.-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programa</w:t>
      </w:r>
      <w:r>
        <w:rPr>
          <w:spacing w:val="-3"/>
        </w:rPr>
        <w:t xml:space="preserve"> </w:t>
      </w:r>
      <w:r>
        <w:t>te</w:t>
      </w:r>
      <w:r>
        <w:rPr>
          <w:spacing w:val="-3"/>
        </w:rPr>
        <w:t xml:space="preserve"> </w:t>
      </w:r>
      <w:r>
        <w:t>dará</w:t>
      </w:r>
      <w:r>
        <w:rPr>
          <w:spacing w:val="-4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segundos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reinicies</w:t>
      </w:r>
      <w:r>
        <w:rPr>
          <w:spacing w:val="-3"/>
        </w:rPr>
        <w:t xml:space="preserve"> </w:t>
      </w:r>
      <w:r>
        <w:t>o automáticamente lo</w:t>
      </w:r>
      <w:r>
        <w:rPr>
          <w:spacing w:val="-3"/>
        </w:rPr>
        <w:t xml:space="preserve"> </w:t>
      </w:r>
      <w:r>
        <w:rPr>
          <w:spacing w:val="-2"/>
        </w:rPr>
        <w:t>hará.</w:t>
      </w:r>
    </w:p>
    <w:p w14:paraId="60E50443" w14:textId="77777777" w:rsidR="003C2F5E" w:rsidRDefault="003C2F5E" w:rsidP="003C2F5E">
      <w:pPr>
        <w:pStyle w:val="Textoindependiente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7F5D30AC" wp14:editId="35212155">
            <wp:extent cx="3677668" cy="2794730"/>
            <wp:effectExtent l="0" t="0" r="0" b="0"/>
            <wp:docPr id="513" name="Image 513" descr="Interfaz de usuario gráfica, Texto, Aplicación, Correo electrón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 descr="Interfaz de usuario gráfica, Texto, Aplicación, Correo electrónico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668" cy="27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5674" w14:textId="77777777" w:rsidR="003C2F5E" w:rsidRDefault="003C2F5E" w:rsidP="003C2F5E">
      <w:pPr>
        <w:pStyle w:val="Textoindependiente"/>
        <w:spacing w:before="281"/>
        <w:ind w:left="143" w:right="416"/>
      </w:pPr>
      <w:r>
        <w:t>10.- Después de lo que se reinicia haremos una instalación normal de cualquier Windows,</w:t>
      </w:r>
      <w:r>
        <w:rPr>
          <w:spacing w:val="-2"/>
        </w:rPr>
        <w:t xml:space="preserve"> </w:t>
      </w:r>
      <w:r>
        <w:t>al</w:t>
      </w:r>
      <w:r>
        <w:rPr>
          <w:spacing w:val="-4"/>
        </w:rPr>
        <w:t xml:space="preserve"> </w:t>
      </w:r>
      <w:proofErr w:type="spellStart"/>
      <w:r>
        <w:t>ultimo</w:t>
      </w:r>
      <w:proofErr w:type="spellEnd"/>
      <w:r>
        <w:rPr>
          <w:spacing w:val="-3"/>
        </w:rPr>
        <w:t xml:space="preserve"> </w:t>
      </w:r>
      <w:r>
        <w:t>paso</w:t>
      </w:r>
      <w:r>
        <w:rPr>
          <w:spacing w:val="-6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te pedirá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asignes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nombre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</w:t>
      </w:r>
      <w:r>
        <w:rPr>
          <w:spacing w:val="-3"/>
        </w:rPr>
        <w:t xml:space="preserve"> </w:t>
      </w:r>
      <w:r>
        <w:t>dispositivo.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 xml:space="preserve">no lo podrás omitir nomas, lo único adicional que pude notar </w:t>
      </w:r>
      <w:proofErr w:type="spellStart"/>
      <w:r>
        <w:t>esque</w:t>
      </w:r>
      <w:proofErr w:type="spellEnd"/>
      <w:r>
        <w:t xml:space="preserve"> como método de seguridad debes realizar o escribir tres respuestas a tres preguntas.</w:t>
      </w:r>
    </w:p>
    <w:p w14:paraId="279986C6" w14:textId="77777777" w:rsidR="003C2F5E" w:rsidRDefault="003C2F5E" w:rsidP="003C2F5E">
      <w:pPr>
        <w:pStyle w:val="Textoindependiente"/>
        <w:ind w:left="142"/>
        <w:rPr>
          <w:sz w:val="20"/>
        </w:rPr>
      </w:pPr>
    </w:p>
    <w:p w14:paraId="74CAE7E4" w14:textId="77777777" w:rsidR="003C2F5E" w:rsidRDefault="003C2F5E" w:rsidP="003C2F5E">
      <w:pPr>
        <w:pStyle w:val="Textoindependiente"/>
        <w:spacing w:before="143" w:after="3"/>
        <w:ind w:left="143" w:right="416"/>
      </w:pPr>
    </w:p>
    <w:p w14:paraId="1456ECB9" w14:textId="28D543B5" w:rsidR="003C2F5E" w:rsidRDefault="003C2F5E" w:rsidP="003C2F5E">
      <w:pPr>
        <w:pStyle w:val="Textoindependiente"/>
        <w:spacing w:before="288"/>
        <w:ind w:left="143" w:right="545"/>
      </w:pPr>
      <w:r>
        <w:rPr>
          <w:noProof/>
          <w:sz w:val="20"/>
        </w:rPr>
        <w:drawing>
          <wp:inline distT="0" distB="0" distL="0" distR="0" wp14:anchorId="189351A5" wp14:editId="32FAFFB6">
            <wp:extent cx="4429125" cy="3390900"/>
            <wp:effectExtent l="0" t="0" r="9525" b="0"/>
            <wp:docPr id="520" name="Image 52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 descr="Interfaz de usuario gráfica, Aplicación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76" cy="33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FBC4" w14:textId="77777777" w:rsidR="003C2F5E" w:rsidRDefault="003C2F5E" w:rsidP="003C2F5E">
      <w:pPr>
        <w:pStyle w:val="Textoindependiente"/>
        <w:ind w:left="143" w:right="416"/>
      </w:pPr>
    </w:p>
    <w:p w14:paraId="5C5251FB" w14:textId="77777777" w:rsidR="00CA4E46" w:rsidRDefault="00CA4E46" w:rsidP="003C2F5E">
      <w:pPr>
        <w:pStyle w:val="Textoindependiente"/>
        <w:ind w:left="143" w:right="416"/>
      </w:pPr>
    </w:p>
    <w:p w14:paraId="2FF39862" w14:textId="77777777" w:rsidR="00CA4E46" w:rsidRDefault="00CA4E46" w:rsidP="003C2F5E">
      <w:pPr>
        <w:pStyle w:val="Textoindependiente"/>
        <w:ind w:left="143" w:right="416"/>
      </w:pPr>
    </w:p>
    <w:p w14:paraId="6B88106B" w14:textId="77777777" w:rsidR="00CA4E46" w:rsidRDefault="00CA4E46" w:rsidP="003C2F5E">
      <w:pPr>
        <w:pStyle w:val="Textoindependiente"/>
        <w:ind w:left="143" w:right="416"/>
      </w:pPr>
    </w:p>
    <w:p w14:paraId="10667B67" w14:textId="77777777" w:rsidR="00CA4E46" w:rsidRDefault="00CA4E46" w:rsidP="003C2F5E">
      <w:pPr>
        <w:pStyle w:val="Textoindependiente"/>
        <w:ind w:left="143" w:right="416"/>
      </w:pPr>
    </w:p>
    <w:p w14:paraId="581CA4DF" w14:textId="748640D8" w:rsidR="003C2F5E" w:rsidRDefault="003C2F5E" w:rsidP="003C2F5E"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Instalación de Sistema operativo Android x86</w:t>
      </w:r>
    </w:p>
    <w:p w14:paraId="76695F96" w14:textId="77777777" w:rsidR="003C2F5E" w:rsidRDefault="003C2F5E" w:rsidP="003C2F5E">
      <w:pPr>
        <w:jc w:val="center"/>
        <w:rPr>
          <w:rFonts w:ascii="Times New Roman" w:hAnsi="Times New Roman" w:cs="Times New Roman"/>
          <w:lang w:val="es-ES"/>
        </w:rPr>
      </w:pPr>
    </w:p>
    <w:p w14:paraId="454845A9" w14:textId="6AD10B62" w:rsidR="003C2F5E" w:rsidRDefault="003C2F5E" w:rsidP="003C2F5E">
      <w:pPr>
        <w:rPr>
          <w:rFonts w:ascii="Times New Roman" w:hAnsi="Times New Roman" w:cs="Times New Roman"/>
          <w:lang w:val="es-ES"/>
        </w:rPr>
      </w:pPr>
    </w:p>
    <w:p w14:paraId="76EDF82B" w14:textId="7E0CF66D" w:rsidR="003C2F5E" w:rsidRDefault="003C2F5E" w:rsidP="003C2F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1.- Descargar desde el repositorio la versión que vamos a instalaras </w:t>
      </w:r>
    </w:p>
    <w:p w14:paraId="64A6C0EC" w14:textId="25CCFC54" w:rsidR="003C2F5E" w:rsidRDefault="003C2F5E" w:rsidP="003C2F5E">
      <w:pPr>
        <w:rPr>
          <w:rFonts w:ascii="Times New Roman" w:hAnsi="Times New Roman" w:cs="Times New Roman"/>
          <w:lang w:val="es-ES"/>
        </w:rPr>
      </w:pPr>
      <w:r w:rsidRPr="003C2F5E">
        <w:rPr>
          <w:rFonts w:ascii="Times New Roman" w:hAnsi="Times New Roman" w:cs="Times New Roman"/>
          <w:lang w:val="es-ES"/>
        </w:rPr>
        <w:drawing>
          <wp:inline distT="0" distB="0" distL="0" distR="0" wp14:anchorId="43F8D9E3" wp14:editId="2D4A304A">
            <wp:extent cx="5396230" cy="3729355"/>
            <wp:effectExtent l="0" t="0" r="0" b="4445"/>
            <wp:docPr id="287878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86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3D3F" w14:textId="4370C536" w:rsidR="003C2F5E" w:rsidRDefault="003C2F5E" w:rsidP="003C2F5E">
      <w:pPr>
        <w:rPr>
          <w:rFonts w:ascii="Times New Roman" w:hAnsi="Times New Roman" w:cs="Times New Roman"/>
          <w:lang w:val="es-ES"/>
        </w:rPr>
      </w:pPr>
      <w:hyperlink r:id="rId34" w:history="1">
        <w:r w:rsidRPr="00FA32EC">
          <w:rPr>
            <w:rStyle w:val="Hipervnculo"/>
            <w:rFonts w:ascii="Times New Roman" w:hAnsi="Times New Roman" w:cs="Times New Roman"/>
            <w:lang w:val="es-ES"/>
          </w:rPr>
          <w:t>https://sourceforge.net/projects/android-x86/files/</w:t>
        </w:r>
      </w:hyperlink>
    </w:p>
    <w:p w14:paraId="17403462" w14:textId="77777777" w:rsidR="003C2F5E" w:rsidRDefault="003C2F5E" w:rsidP="003C2F5E">
      <w:pPr>
        <w:rPr>
          <w:rFonts w:ascii="Times New Roman" w:hAnsi="Times New Roman" w:cs="Times New Roman"/>
          <w:lang w:val="es-ES"/>
        </w:rPr>
      </w:pPr>
    </w:p>
    <w:p w14:paraId="77FAD62C" w14:textId="210F79D4" w:rsidR="003C2F5E" w:rsidRDefault="003C2F5E" w:rsidP="003C2F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2.-</w:t>
      </w:r>
      <w:r w:rsidR="00690643">
        <w:rPr>
          <w:rFonts w:ascii="Times New Roman" w:hAnsi="Times New Roman" w:cs="Times New Roman"/>
          <w:lang w:val="es-ES"/>
        </w:rPr>
        <w:t xml:space="preserve">Una vez descargada nos dirigimos a nuestro </w:t>
      </w:r>
      <w:proofErr w:type="spellStart"/>
      <w:r w:rsidR="00690643">
        <w:rPr>
          <w:rFonts w:ascii="Times New Roman" w:hAnsi="Times New Roman" w:cs="Times New Roman"/>
          <w:lang w:val="es-ES"/>
        </w:rPr>
        <w:t>virtualizador</w:t>
      </w:r>
      <w:proofErr w:type="spellEnd"/>
    </w:p>
    <w:p w14:paraId="3D0B0704" w14:textId="046052EB" w:rsidR="00690643" w:rsidRDefault="00690643" w:rsidP="003C2F5E">
      <w:pPr>
        <w:rPr>
          <w:rFonts w:ascii="Times New Roman" w:hAnsi="Times New Roman" w:cs="Times New Roman"/>
          <w:lang w:val="es-ES"/>
        </w:rPr>
      </w:pPr>
      <w:r w:rsidRPr="00690643">
        <w:rPr>
          <w:rFonts w:ascii="Times New Roman" w:hAnsi="Times New Roman" w:cs="Times New Roman"/>
          <w:lang w:val="es-ES"/>
        </w:rPr>
        <w:drawing>
          <wp:inline distT="0" distB="0" distL="0" distR="0" wp14:anchorId="7E59B897" wp14:editId="530B7409">
            <wp:extent cx="3458058" cy="562053"/>
            <wp:effectExtent l="0" t="0" r="9525" b="0"/>
            <wp:docPr id="651376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761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7F1E" w14:textId="181A5E0A" w:rsidR="000F03F8" w:rsidRDefault="000F03F8" w:rsidP="003C2F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3.- Una vez ingresada necesitamos montarla en nuestro </w:t>
      </w:r>
      <w:proofErr w:type="spellStart"/>
      <w:r>
        <w:rPr>
          <w:rFonts w:ascii="Times New Roman" w:hAnsi="Times New Roman" w:cs="Times New Roman"/>
          <w:lang w:val="es-ES"/>
        </w:rPr>
        <w:t>virtualizador</w:t>
      </w:r>
      <w:proofErr w:type="spellEnd"/>
    </w:p>
    <w:p w14:paraId="11BA0F47" w14:textId="2D2D9288" w:rsidR="000F03F8" w:rsidRDefault="000F03F8" w:rsidP="003C2F5E">
      <w:pPr>
        <w:rPr>
          <w:rFonts w:ascii="Times New Roman" w:hAnsi="Times New Roman" w:cs="Times New Roman"/>
          <w:lang w:val="es-ES"/>
        </w:rPr>
      </w:pPr>
      <w:r w:rsidRPr="000F03F8">
        <w:rPr>
          <w:rFonts w:ascii="Times New Roman" w:hAnsi="Times New Roman" w:cs="Times New Roman"/>
          <w:lang w:val="es-ES"/>
        </w:rPr>
        <w:drawing>
          <wp:inline distT="0" distB="0" distL="0" distR="0" wp14:anchorId="485B25C6" wp14:editId="6BC509E0">
            <wp:extent cx="2953162" cy="3019846"/>
            <wp:effectExtent l="0" t="0" r="0" b="9525"/>
            <wp:docPr id="1414679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796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38BF" w14:textId="6239C68A" w:rsidR="000F03F8" w:rsidRDefault="000F03F8" w:rsidP="003C2F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4.- de preferencia para que no haya problemas haremos que sea haga de 32 bits ya que existe conflicto con varias versiones</w:t>
      </w:r>
    </w:p>
    <w:p w14:paraId="75EE09D6" w14:textId="2E075C88" w:rsidR="000F03F8" w:rsidRDefault="000F03F8" w:rsidP="003C2F5E">
      <w:pPr>
        <w:rPr>
          <w:rFonts w:ascii="Times New Roman" w:hAnsi="Times New Roman" w:cs="Times New Roman"/>
          <w:lang w:val="es-ES"/>
        </w:rPr>
      </w:pPr>
      <w:r w:rsidRPr="000F03F8">
        <w:rPr>
          <w:rFonts w:ascii="Times New Roman" w:hAnsi="Times New Roman" w:cs="Times New Roman"/>
          <w:lang w:val="es-ES"/>
        </w:rPr>
        <w:drawing>
          <wp:inline distT="0" distB="0" distL="0" distR="0" wp14:anchorId="6B758A0F" wp14:editId="0947BA94">
            <wp:extent cx="5396230" cy="1049655"/>
            <wp:effectExtent l="0" t="0" r="0" b="0"/>
            <wp:docPr id="295184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4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2163" w14:textId="77777777" w:rsidR="000F03F8" w:rsidRDefault="000F03F8" w:rsidP="003C2F5E">
      <w:pPr>
        <w:rPr>
          <w:rFonts w:ascii="Times New Roman" w:hAnsi="Times New Roman" w:cs="Times New Roman"/>
          <w:lang w:val="es-ES"/>
        </w:rPr>
      </w:pPr>
    </w:p>
    <w:p w14:paraId="097F4EA7" w14:textId="5B3BE9DB" w:rsidR="000F03F8" w:rsidRDefault="000F03F8" w:rsidP="003C2F5E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5.- al iniciar daremos a </w:t>
      </w:r>
      <w:proofErr w:type="spellStart"/>
      <w:proofErr w:type="gramStart"/>
      <w:r w:rsidR="005E0BAC">
        <w:rPr>
          <w:rFonts w:ascii="Times New Roman" w:hAnsi="Times New Roman" w:cs="Times New Roman"/>
          <w:lang w:val="es-ES"/>
        </w:rPr>
        <w:t>Install</w:t>
      </w:r>
      <w:proofErr w:type="spellEnd"/>
      <w:r w:rsidR="005E0BAC">
        <w:rPr>
          <w:rFonts w:ascii="Times New Roman" w:hAnsi="Times New Roman" w:cs="Times New Roman"/>
          <w:lang w:val="es-ES"/>
        </w:rPr>
        <w:t>(</w:t>
      </w:r>
      <w:proofErr w:type="gramEnd"/>
      <w:r w:rsidR="005E0BAC">
        <w:rPr>
          <w:rFonts w:ascii="Times New Roman" w:hAnsi="Times New Roman" w:cs="Times New Roman"/>
          <w:lang w:val="es-ES"/>
        </w:rPr>
        <w:t xml:space="preserve">de igual forma nos saltaremos la </w:t>
      </w:r>
      <w:proofErr w:type="spellStart"/>
      <w:r w:rsidR="005E0BAC">
        <w:rPr>
          <w:rFonts w:ascii="Times New Roman" w:hAnsi="Times New Roman" w:cs="Times New Roman"/>
          <w:lang w:val="es-ES"/>
        </w:rPr>
        <w:t>aprte</w:t>
      </w:r>
      <w:proofErr w:type="spellEnd"/>
      <w:r w:rsidR="005E0BAC">
        <w:rPr>
          <w:rFonts w:ascii="Times New Roman" w:hAnsi="Times New Roman" w:cs="Times New Roman"/>
          <w:lang w:val="es-ES"/>
        </w:rPr>
        <w:t xml:space="preserve"> de la partición de disco para agilizar la </w:t>
      </w:r>
      <w:proofErr w:type="spellStart"/>
      <w:r w:rsidR="005E0BAC">
        <w:rPr>
          <w:rFonts w:ascii="Times New Roman" w:hAnsi="Times New Roman" w:cs="Times New Roman"/>
          <w:lang w:val="es-ES"/>
        </w:rPr>
        <w:t>instalacion</w:t>
      </w:r>
      <w:proofErr w:type="spellEnd"/>
      <w:r w:rsidR="005E0BAC">
        <w:rPr>
          <w:rFonts w:ascii="Times New Roman" w:hAnsi="Times New Roman" w:cs="Times New Roman"/>
          <w:lang w:val="es-ES"/>
        </w:rPr>
        <w:t>).</w:t>
      </w:r>
    </w:p>
    <w:p w14:paraId="0787596E" w14:textId="033607CD" w:rsidR="005E0BAC" w:rsidRDefault="005E0BAC" w:rsidP="003C2F5E">
      <w:pPr>
        <w:rPr>
          <w:rFonts w:ascii="Times New Roman" w:hAnsi="Times New Roman" w:cs="Times New Roman"/>
          <w:lang w:val="es-ES"/>
        </w:rPr>
      </w:pPr>
      <w:r w:rsidRPr="005E0BAC">
        <w:rPr>
          <w:rFonts w:ascii="Times New Roman" w:hAnsi="Times New Roman" w:cs="Times New Roman"/>
          <w:lang w:val="es-ES"/>
        </w:rPr>
        <w:drawing>
          <wp:inline distT="0" distB="0" distL="0" distR="0" wp14:anchorId="4AD5F380" wp14:editId="451A3086">
            <wp:extent cx="5396230" cy="4028440"/>
            <wp:effectExtent l="0" t="0" r="0" b="0"/>
            <wp:docPr id="119748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893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B3F" w14:textId="77777777" w:rsidR="005E0BAC" w:rsidRDefault="005E0BAC" w:rsidP="005E0BAC">
      <w:pPr>
        <w:rPr>
          <w:rFonts w:ascii="Times New Roman" w:hAnsi="Times New Roman" w:cs="Times New Roman"/>
          <w:lang w:val="es-ES"/>
        </w:rPr>
      </w:pPr>
    </w:p>
    <w:p w14:paraId="67960928" w14:textId="2BD9210E" w:rsidR="005E0BAC" w:rsidRDefault="005E0BAC" w:rsidP="005E0BA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6.- Una vez llegado a este </w:t>
      </w:r>
      <w:proofErr w:type="spellStart"/>
      <w:r>
        <w:rPr>
          <w:rFonts w:ascii="Times New Roman" w:hAnsi="Times New Roman" w:cs="Times New Roman"/>
          <w:lang w:val="es-ES"/>
        </w:rPr>
        <w:t>apso</w:t>
      </w:r>
      <w:proofErr w:type="spellEnd"/>
      <w:r>
        <w:rPr>
          <w:rFonts w:ascii="Times New Roman" w:hAnsi="Times New Roman" w:cs="Times New Roman"/>
          <w:lang w:val="es-ES"/>
        </w:rPr>
        <w:t xml:space="preserve">, solo hará falta configuraciones básicas </w:t>
      </w:r>
    </w:p>
    <w:p w14:paraId="000EF809" w14:textId="4B5B8446" w:rsidR="005E0BAC" w:rsidRDefault="005E0BAC" w:rsidP="005E0BAC">
      <w:pPr>
        <w:rPr>
          <w:rFonts w:ascii="Times New Roman" w:hAnsi="Times New Roman" w:cs="Times New Roman"/>
          <w:lang w:val="es-ES"/>
        </w:rPr>
      </w:pPr>
      <w:r w:rsidRPr="005E0BAC">
        <w:rPr>
          <w:rFonts w:ascii="Times New Roman" w:hAnsi="Times New Roman" w:cs="Times New Roman"/>
          <w:lang w:val="es-ES"/>
        </w:rPr>
        <w:drawing>
          <wp:inline distT="0" distB="0" distL="0" distR="0" wp14:anchorId="10EE3F6F" wp14:editId="0EA09C40">
            <wp:extent cx="3417640" cy="2562225"/>
            <wp:effectExtent l="0" t="0" r="0" b="0"/>
            <wp:docPr id="145805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27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8944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B82B" w14:textId="03CEFA6D" w:rsidR="005E0BAC" w:rsidRDefault="005E0BAC" w:rsidP="005E0BA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7.- Buscaremos una red, para ver si se necesita hacer una actualización.</w:t>
      </w:r>
    </w:p>
    <w:p w14:paraId="1400D0DB" w14:textId="5666CF61" w:rsidR="005E0BAC" w:rsidRDefault="005E0BAC" w:rsidP="005E0BAC">
      <w:pPr>
        <w:rPr>
          <w:rFonts w:ascii="Times New Roman" w:hAnsi="Times New Roman" w:cs="Times New Roman"/>
          <w:lang w:val="es-ES"/>
        </w:rPr>
      </w:pPr>
      <w:r w:rsidRPr="005E0BAC">
        <w:rPr>
          <w:rFonts w:ascii="Times New Roman" w:hAnsi="Times New Roman" w:cs="Times New Roman"/>
          <w:lang w:val="es-ES"/>
        </w:rPr>
        <w:drawing>
          <wp:inline distT="0" distB="0" distL="0" distR="0" wp14:anchorId="412E9986" wp14:editId="7261C3DD">
            <wp:extent cx="3676650" cy="2779336"/>
            <wp:effectExtent l="0" t="0" r="0" b="2540"/>
            <wp:docPr id="110151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1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9553" cy="27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D6B6" w14:textId="4AE1491A" w:rsidR="005E0BAC" w:rsidRDefault="005E0BAC" w:rsidP="005E0BA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8.- Omitiremos el inicio de sesión, para que sea </w:t>
      </w:r>
      <w:proofErr w:type="spellStart"/>
      <w:r>
        <w:rPr>
          <w:rFonts w:ascii="Times New Roman" w:hAnsi="Times New Roman" w:cs="Times New Roman"/>
          <w:lang w:val="es-ES"/>
        </w:rPr>
        <w:t>mas</w:t>
      </w:r>
      <w:proofErr w:type="spellEnd"/>
      <w:r>
        <w:rPr>
          <w:rFonts w:ascii="Times New Roman" w:hAnsi="Times New Roman" w:cs="Times New Roman"/>
          <w:lang w:val="es-ES"/>
        </w:rPr>
        <w:t xml:space="preserve"> rápido.</w:t>
      </w:r>
    </w:p>
    <w:p w14:paraId="0350FF0C" w14:textId="362D1714" w:rsidR="005E0BAC" w:rsidRDefault="005E0BAC" w:rsidP="005E0BAC">
      <w:pPr>
        <w:rPr>
          <w:rFonts w:ascii="Times New Roman" w:hAnsi="Times New Roman" w:cs="Times New Roman"/>
          <w:lang w:val="es-ES"/>
        </w:rPr>
      </w:pPr>
      <w:r w:rsidRPr="005E0BAC">
        <w:rPr>
          <w:rFonts w:ascii="Times New Roman" w:hAnsi="Times New Roman" w:cs="Times New Roman"/>
          <w:lang w:val="es-ES"/>
        </w:rPr>
        <w:drawing>
          <wp:inline distT="0" distB="0" distL="0" distR="0" wp14:anchorId="7ADB287D" wp14:editId="6E863888">
            <wp:extent cx="3352800" cy="2921962"/>
            <wp:effectExtent l="0" t="0" r="0" b="0"/>
            <wp:docPr id="646257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576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9360" cy="29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10E3" w14:textId="018252BE" w:rsidR="0014469A" w:rsidRDefault="0014469A" w:rsidP="005E0BAC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9.- Al final visualizamos que todo este corriendo perfecto, si notas saltos, deberías de aumentar la </w:t>
      </w:r>
      <w:proofErr w:type="spellStart"/>
      <w:r>
        <w:rPr>
          <w:rFonts w:ascii="Times New Roman" w:hAnsi="Times New Roman" w:cs="Times New Roman"/>
          <w:lang w:val="es-ES"/>
        </w:rPr>
        <w:t>ram</w:t>
      </w:r>
      <w:proofErr w:type="spellEnd"/>
      <w:r>
        <w:rPr>
          <w:rFonts w:ascii="Times New Roman" w:hAnsi="Times New Roman" w:cs="Times New Roman"/>
          <w:lang w:val="es-ES"/>
        </w:rPr>
        <w:t xml:space="preserve"> para la que utilizar el Android.</w:t>
      </w:r>
    </w:p>
    <w:p w14:paraId="28FDC3BC" w14:textId="727B64F0" w:rsidR="0014469A" w:rsidRPr="005E0BAC" w:rsidRDefault="0014469A" w:rsidP="005E0BAC">
      <w:pPr>
        <w:rPr>
          <w:rFonts w:ascii="Times New Roman" w:hAnsi="Times New Roman" w:cs="Times New Roman"/>
          <w:lang w:val="es-ES"/>
        </w:rPr>
      </w:pPr>
      <w:r w:rsidRPr="0014469A">
        <w:rPr>
          <w:rFonts w:ascii="Times New Roman" w:hAnsi="Times New Roman" w:cs="Times New Roman"/>
          <w:lang w:val="es-ES"/>
        </w:rPr>
        <w:drawing>
          <wp:inline distT="0" distB="0" distL="0" distR="0" wp14:anchorId="02DC3045" wp14:editId="208173D1">
            <wp:extent cx="2771775" cy="2041812"/>
            <wp:effectExtent l="0" t="0" r="0" b="0"/>
            <wp:docPr id="535297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97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8124" cy="20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69A" w:rsidRPr="005E0BAC" w:rsidSect="0048524B">
      <w:headerReference w:type="default" r:id="rId4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93F661" w14:textId="77777777" w:rsidR="00AC30C2" w:rsidRDefault="00AC30C2" w:rsidP="0097378A">
      <w:r>
        <w:separator/>
      </w:r>
    </w:p>
  </w:endnote>
  <w:endnote w:type="continuationSeparator" w:id="0">
    <w:p w14:paraId="15F23FCA" w14:textId="77777777" w:rsidR="00AC30C2" w:rsidRDefault="00AC30C2" w:rsidP="00973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DEF442" w14:textId="77777777" w:rsidR="00AC30C2" w:rsidRDefault="00AC30C2" w:rsidP="0097378A">
      <w:r>
        <w:separator/>
      </w:r>
    </w:p>
  </w:footnote>
  <w:footnote w:type="continuationSeparator" w:id="0">
    <w:p w14:paraId="1E722ED3" w14:textId="77777777" w:rsidR="00AC30C2" w:rsidRDefault="00AC30C2" w:rsidP="00973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FF31" w14:textId="77777777" w:rsidR="0097378A" w:rsidRDefault="00E00F5D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871C66F" wp14:editId="4FD66418">
          <wp:simplePos x="0" y="0"/>
          <wp:positionH relativeFrom="page">
            <wp:align>right</wp:align>
          </wp:positionH>
          <wp:positionV relativeFrom="paragraph">
            <wp:posOffset>-444519</wp:posOffset>
          </wp:positionV>
          <wp:extent cx="7534275" cy="10662178"/>
          <wp:effectExtent l="0" t="0" r="0" b="6350"/>
          <wp:wrapNone/>
          <wp:docPr id="1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21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5AAD"/>
    <w:multiLevelType w:val="multilevel"/>
    <w:tmpl w:val="C9C66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75EE9"/>
    <w:multiLevelType w:val="hybridMultilevel"/>
    <w:tmpl w:val="E9726FA2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31B6B"/>
    <w:multiLevelType w:val="hybridMultilevel"/>
    <w:tmpl w:val="256853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F639A"/>
    <w:multiLevelType w:val="hybridMultilevel"/>
    <w:tmpl w:val="618C8D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C7855"/>
    <w:multiLevelType w:val="multilevel"/>
    <w:tmpl w:val="34261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827EA"/>
    <w:multiLevelType w:val="multilevel"/>
    <w:tmpl w:val="D896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8F6187"/>
    <w:multiLevelType w:val="hybridMultilevel"/>
    <w:tmpl w:val="6C8828B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F2B0C86"/>
    <w:multiLevelType w:val="hybridMultilevel"/>
    <w:tmpl w:val="B08442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5238C"/>
    <w:multiLevelType w:val="multilevel"/>
    <w:tmpl w:val="D06C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1506FF"/>
    <w:multiLevelType w:val="hybridMultilevel"/>
    <w:tmpl w:val="3AB819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D42BA6"/>
    <w:multiLevelType w:val="hybridMultilevel"/>
    <w:tmpl w:val="689E04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96987"/>
    <w:multiLevelType w:val="hybridMultilevel"/>
    <w:tmpl w:val="6AA224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9997973">
    <w:abstractNumId w:val="2"/>
  </w:num>
  <w:num w:numId="2" w16cid:durableId="1349210971">
    <w:abstractNumId w:val="3"/>
  </w:num>
  <w:num w:numId="3" w16cid:durableId="1154490592">
    <w:abstractNumId w:val="10"/>
  </w:num>
  <w:num w:numId="4" w16cid:durableId="1301690309">
    <w:abstractNumId w:val="1"/>
  </w:num>
  <w:num w:numId="5" w16cid:durableId="1084256529">
    <w:abstractNumId w:val="11"/>
  </w:num>
  <w:num w:numId="6" w16cid:durableId="223300516">
    <w:abstractNumId w:val="9"/>
  </w:num>
  <w:num w:numId="7" w16cid:durableId="1622107166">
    <w:abstractNumId w:val="6"/>
  </w:num>
  <w:num w:numId="8" w16cid:durableId="878275788">
    <w:abstractNumId w:val="7"/>
  </w:num>
  <w:num w:numId="9" w16cid:durableId="1514342421">
    <w:abstractNumId w:val="8"/>
  </w:num>
  <w:num w:numId="10" w16cid:durableId="1759055266">
    <w:abstractNumId w:val="0"/>
  </w:num>
  <w:num w:numId="11" w16cid:durableId="522747334">
    <w:abstractNumId w:val="5"/>
  </w:num>
  <w:num w:numId="12" w16cid:durableId="5339995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37"/>
    <w:rsid w:val="00012C77"/>
    <w:rsid w:val="00025C9B"/>
    <w:rsid w:val="000E7AF1"/>
    <w:rsid w:val="000F03F8"/>
    <w:rsid w:val="000F6D55"/>
    <w:rsid w:val="0014469A"/>
    <w:rsid w:val="00160222"/>
    <w:rsid w:val="001B13C6"/>
    <w:rsid w:val="001C07CB"/>
    <w:rsid w:val="001D7B70"/>
    <w:rsid w:val="0020752D"/>
    <w:rsid w:val="002242AB"/>
    <w:rsid w:val="002375DB"/>
    <w:rsid w:val="002672BD"/>
    <w:rsid w:val="002E2BD8"/>
    <w:rsid w:val="00393323"/>
    <w:rsid w:val="003A1F27"/>
    <w:rsid w:val="003C2F5E"/>
    <w:rsid w:val="003F4458"/>
    <w:rsid w:val="00451026"/>
    <w:rsid w:val="004665C8"/>
    <w:rsid w:val="0048524B"/>
    <w:rsid w:val="004C0E0E"/>
    <w:rsid w:val="004C4812"/>
    <w:rsid w:val="004D775B"/>
    <w:rsid w:val="00563119"/>
    <w:rsid w:val="005A51C1"/>
    <w:rsid w:val="005E0BAC"/>
    <w:rsid w:val="00606EB3"/>
    <w:rsid w:val="0067145E"/>
    <w:rsid w:val="00690643"/>
    <w:rsid w:val="006C5822"/>
    <w:rsid w:val="006C6E0A"/>
    <w:rsid w:val="006F5C89"/>
    <w:rsid w:val="00723677"/>
    <w:rsid w:val="00796044"/>
    <w:rsid w:val="007A77CB"/>
    <w:rsid w:val="00847F4C"/>
    <w:rsid w:val="00893695"/>
    <w:rsid w:val="008B0F9B"/>
    <w:rsid w:val="008F3A2F"/>
    <w:rsid w:val="00910335"/>
    <w:rsid w:val="0097378A"/>
    <w:rsid w:val="009A4B1F"/>
    <w:rsid w:val="009B7224"/>
    <w:rsid w:val="009C22B8"/>
    <w:rsid w:val="00A04FBA"/>
    <w:rsid w:val="00A5337A"/>
    <w:rsid w:val="00A75FAC"/>
    <w:rsid w:val="00A87963"/>
    <w:rsid w:val="00AC30C2"/>
    <w:rsid w:val="00B2110F"/>
    <w:rsid w:val="00B2254C"/>
    <w:rsid w:val="00B60C98"/>
    <w:rsid w:val="00B64FA3"/>
    <w:rsid w:val="00B811A9"/>
    <w:rsid w:val="00B84214"/>
    <w:rsid w:val="00B84543"/>
    <w:rsid w:val="00BA550B"/>
    <w:rsid w:val="00BA5D2A"/>
    <w:rsid w:val="00BC5011"/>
    <w:rsid w:val="00C357A6"/>
    <w:rsid w:val="00C40D62"/>
    <w:rsid w:val="00C505EB"/>
    <w:rsid w:val="00C5095E"/>
    <w:rsid w:val="00C7117E"/>
    <w:rsid w:val="00CA4E46"/>
    <w:rsid w:val="00CC34C9"/>
    <w:rsid w:val="00CF6BC7"/>
    <w:rsid w:val="00D43452"/>
    <w:rsid w:val="00D475B5"/>
    <w:rsid w:val="00D52E3D"/>
    <w:rsid w:val="00D801CE"/>
    <w:rsid w:val="00DC2937"/>
    <w:rsid w:val="00E00F5D"/>
    <w:rsid w:val="00E368BD"/>
    <w:rsid w:val="00E654BB"/>
    <w:rsid w:val="00E86546"/>
    <w:rsid w:val="00EA269A"/>
    <w:rsid w:val="00EF2456"/>
    <w:rsid w:val="00F541CD"/>
    <w:rsid w:val="00F76495"/>
    <w:rsid w:val="00F81437"/>
    <w:rsid w:val="00F94028"/>
    <w:rsid w:val="00FC5D9F"/>
    <w:rsid w:val="00FE5940"/>
    <w:rsid w:val="00FF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9D68B4"/>
  <w15:chartTrackingRefBased/>
  <w15:docId w15:val="{CAC7E914-AD50-4A46-BF65-87A0236C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117E"/>
  </w:style>
  <w:style w:type="paragraph" w:styleId="Ttulo1">
    <w:name w:val="heading 1"/>
    <w:basedOn w:val="Normal"/>
    <w:next w:val="Normal"/>
    <w:link w:val="Ttulo1Car"/>
    <w:uiPriority w:val="9"/>
    <w:qFormat/>
    <w:rsid w:val="008F3A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39332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EC" w:eastAsia="es-EC"/>
    </w:rPr>
  </w:style>
  <w:style w:type="paragraph" w:styleId="Ttulo3">
    <w:name w:val="heading 3"/>
    <w:basedOn w:val="Normal"/>
    <w:link w:val="Ttulo3Car"/>
    <w:uiPriority w:val="9"/>
    <w:qFormat/>
    <w:rsid w:val="0039332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C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7378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7378A"/>
  </w:style>
  <w:style w:type="paragraph" w:styleId="Piedepgina">
    <w:name w:val="footer"/>
    <w:basedOn w:val="Normal"/>
    <w:link w:val="PiedepginaCar"/>
    <w:uiPriority w:val="99"/>
    <w:unhideWhenUsed/>
    <w:rsid w:val="0097378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7378A"/>
  </w:style>
  <w:style w:type="character" w:customStyle="1" w:styleId="fontstyle01">
    <w:name w:val="fontstyle01"/>
    <w:basedOn w:val="Fuentedeprrafopredeter"/>
    <w:rsid w:val="0072367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723677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s-ES"/>
    </w:rPr>
  </w:style>
  <w:style w:type="table" w:styleId="Tablanormal1">
    <w:name w:val="Plain Table 1"/>
    <w:basedOn w:val="Tablanormal"/>
    <w:uiPriority w:val="72"/>
    <w:rsid w:val="00723677"/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5A51C1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93323"/>
    <w:rPr>
      <w:rFonts w:ascii="Times New Roman" w:eastAsia="Times New Roman" w:hAnsi="Times New Roman" w:cs="Times New Roman"/>
      <w:b/>
      <w:bCs/>
      <w:sz w:val="36"/>
      <w:szCs w:val="36"/>
      <w:lang w:val="es-EC"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393323"/>
    <w:rPr>
      <w:rFonts w:ascii="Times New Roman" w:eastAsia="Times New Roman" w:hAnsi="Times New Roman" w:cs="Times New Roman"/>
      <w:b/>
      <w:bCs/>
      <w:sz w:val="27"/>
      <w:szCs w:val="27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393323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8F3A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encinsinresolver">
    <w:name w:val="Unresolved Mention"/>
    <w:basedOn w:val="Fuentedeprrafopredeter"/>
    <w:uiPriority w:val="99"/>
    <w:rsid w:val="004C4812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3C2F5E"/>
    <w:pPr>
      <w:widowControl w:val="0"/>
      <w:autoSpaceDE w:val="0"/>
      <w:autoSpaceDN w:val="0"/>
    </w:pPr>
    <w:rPr>
      <w:rFonts w:ascii="Calibri" w:eastAsia="Calibri" w:hAnsi="Calibri" w:cs="Calibri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C2F5E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hyperlink" Target="https://sourceforge.net/projects/android-x86/files/" TargetMode="External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hyperlink" Target="https://www.virtualbox.org/wiki/Download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svg"/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rde\Downloads\SantanaPaul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CB6F-BB7D-4173-B475-6877B91B6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SantanaPaul1</Template>
  <TotalTime>496</TotalTime>
  <Pages>1</Pages>
  <Words>590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verdezoto</dc:creator>
  <cp:keywords/>
  <dc:description/>
  <cp:lastModifiedBy>dario verdezoto</cp:lastModifiedBy>
  <cp:revision>4</cp:revision>
  <cp:lastPrinted>2025-04-30T01:38:00Z</cp:lastPrinted>
  <dcterms:created xsi:type="dcterms:W3CDTF">2025-04-14T16:27:00Z</dcterms:created>
  <dcterms:modified xsi:type="dcterms:W3CDTF">2025-04-30T01:38:00Z</dcterms:modified>
</cp:coreProperties>
</file>